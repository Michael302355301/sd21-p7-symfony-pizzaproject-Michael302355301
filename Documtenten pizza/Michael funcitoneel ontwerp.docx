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14:paraId="531BDF22" w14:textId="77777777" w:rsidR="007A68DD" w:rsidRDefault="007A68DD"/>
        <w:p w14:paraId="6F4BF902" w14:textId="77777777" w:rsidR="007A68DD" w:rsidRDefault="003A0579" w:rsidP="5F7E3794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4FB5245" wp14:editId="489013B5">
                    <wp:simplePos x="0" y="0"/>
                    <wp:positionH relativeFrom="page">
                      <wp:posOffset>472440</wp:posOffset>
                    </wp:positionH>
                    <wp:positionV relativeFrom="page">
                      <wp:posOffset>8077200</wp:posOffset>
                    </wp:positionV>
                    <wp:extent cx="5753100" cy="484632"/>
                    <wp:effectExtent l="0" t="0" r="0" b="0"/>
                    <wp:wrapSquare wrapText="bothSides"/>
                    <wp:docPr id="2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nl-NL"/>
                                  </w:rPr>
                                  <w:alias w:val="Subtitle"/>
                                  <w:tag w:val=""/>
                                  <w:id w:val="208765451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B6C6C9" w14:textId="3E21A583" w:rsidR="003A0579" w:rsidRPr="00F54C8A" w:rsidRDefault="005B5242" w:rsidP="003A0579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14:paraId="7EF4AD16" w14:textId="7F42193F" w:rsidR="003A0579" w:rsidRPr="006C0102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6C0102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Teamnaam: </w:t>
                                </w:r>
                              </w:p>
                              <w:p w14:paraId="0BA11B4F" w14:textId="39AB72D0" w:rsidR="003A0579" w:rsidRPr="005A1013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5A1013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Team: </w:t>
                                </w:r>
                                <w:sdt>
                                  <w:sdtPr>
                                    <w:rPr>
                                      <w:rStyle w:val="Subtielebenadrukking"/>
                                      <w:i w:val="0"/>
                                      <w:iCs w:val="0"/>
                                      <w:color w:val="auto"/>
                                      <w:lang w:val="nl-NL"/>
                                    </w:rPr>
                                    <w:alias w:val="Author"/>
                                    <w:tag w:val=""/>
                                    <w:id w:val="36109134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Subtielebenadrukking"/>
                                    </w:rPr>
                                  </w:sdtEndPr>
                                  <w:sdtContent>
                                    <w:r w:rsidR="00AB4613">
                                      <w:rPr>
                                        <w:rStyle w:val="Subtielebenadrukking"/>
                                        <w:i w:val="0"/>
                                        <w:iCs w:val="0"/>
                                        <w:color w:val="auto"/>
                                        <w:lang w:val="nl-NL"/>
                                      </w:rPr>
                                      <w:t>Mikeili Louki [328577]</w:t>
                                    </w:r>
                                  </w:sdtContent>
                                </w:sdt>
                              </w:p>
                              <w:p w14:paraId="3EA15D85" w14:textId="13A0A8E6" w:rsidR="003A0579" w:rsidRPr="00222411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Co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hort: </w:t>
                                </w:r>
                                <w:r w:rsidR="005A1013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202</w:t>
                                </w:r>
                                <w:r w:rsidR="00BD3319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3</w:t>
                                </w:r>
                              </w:p>
                              <w:p w14:paraId="4F8D9D85" w14:textId="77777777" w:rsidR="003A0579" w:rsidRPr="00222411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</w:p>
                              <w:p w14:paraId="06E0C7DE" w14:textId="6A94D242" w:rsidR="003A0579" w:rsidRPr="00222411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proofErr w:type="gramStart"/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 w:rsidR="008F408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 202</w:t>
                                </w:r>
                                <w:r w:rsidR="00BD3319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3</w:t>
                                </w:r>
                                <w:proofErr w:type="gramEnd"/>
                              </w:p>
                              <w:p w14:paraId="78604D3D" w14:textId="50DDD135" w:rsidR="003A0579" w:rsidRPr="002132BE" w:rsidRDefault="003A0579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FB52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37.2pt;margin-top:636pt;width:453pt;height:38.15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&#13;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nl-NL"/>
                            </w:rPr>
                            <w:alias w:val="Subtitle"/>
                            <w:tag w:val=""/>
                            <w:id w:val="208765451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B6C6C9" w14:textId="3E21A583" w:rsidR="003A0579" w:rsidRPr="00F54C8A" w:rsidRDefault="005B5242" w:rsidP="003A0579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  <w:t>Project</w:t>
                              </w:r>
                            </w:p>
                          </w:sdtContent>
                        </w:sdt>
                        <w:p w14:paraId="7EF4AD16" w14:textId="7F42193F" w:rsidR="003A0579" w:rsidRPr="006C0102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6C0102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Teamnaam: </w:t>
                          </w:r>
                        </w:p>
                        <w:p w14:paraId="0BA11B4F" w14:textId="39AB72D0" w:rsidR="003A0579" w:rsidRPr="005A1013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5A1013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Team: </w:t>
                          </w:r>
                          <w:sdt>
                            <w:sdtPr>
                              <w:rPr>
                                <w:rStyle w:val="Subtielebenadrukking"/>
                                <w:i w:val="0"/>
                                <w:iCs w:val="0"/>
                                <w:color w:val="auto"/>
                                <w:lang w:val="nl-NL"/>
                              </w:rPr>
                              <w:alias w:val="Author"/>
                              <w:tag w:val=""/>
                              <w:id w:val="36109134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Style w:val="Subtielebenadrukking"/>
                              </w:rPr>
                            </w:sdtEndPr>
                            <w:sdtContent>
                              <w:r w:rsidR="00AB4613">
                                <w:rPr>
                                  <w:rStyle w:val="Subtielebenadrukking"/>
                                  <w:i w:val="0"/>
                                  <w:iCs w:val="0"/>
                                  <w:color w:val="auto"/>
                                  <w:lang w:val="nl-NL"/>
                                </w:rPr>
                                <w:t>Mikeili Louki [328577]</w:t>
                              </w:r>
                            </w:sdtContent>
                          </w:sdt>
                        </w:p>
                        <w:p w14:paraId="3EA15D85" w14:textId="13A0A8E6" w:rsidR="003A0579" w:rsidRPr="00222411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Co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hort: </w:t>
                          </w:r>
                          <w:r w:rsidR="005A1013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202</w:t>
                          </w:r>
                          <w:r w:rsidR="00BD3319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3</w:t>
                          </w:r>
                        </w:p>
                        <w:p w14:paraId="4F8D9D85" w14:textId="77777777" w:rsidR="003A0579" w:rsidRPr="00222411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</w:p>
                        <w:p w14:paraId="06E0C7DE" w14:textId="6A94D242" w:rsidR="003A0579" w:rsidRPr="00222411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proofErr w:type="gramStart"/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 w:rsidR="008F408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 202</w:t>
                          </w:r>
                          <w:r w:rsidR="00BD3319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3</w:t>
                          </w:r>
                          <w:proofErr w:type="gramEnd"/>
                        </w:p>
                        <w:p w14:paraId="78604D3D" w14:textId="50DDD135" w:rsidR="003A0579" w:rsidRPr="002132BE" w:rsidRDefault="003A0579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50DD25" wp14:editId="6B40BE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F9B850" w14:textId="77777777" w:rsidR="007A68DD" w:rsidRDefault="00F205B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205B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Functioneel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 xmlns:oel="http://schemas.microsoft.com/office/2019/extlst">
                <w:pict w14:anchorId="137737A2">
                  <v:group id="Group 125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spid="_x0000_s1027" w14:anchorId="5A50DD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style="position:absolute;width:55575;height:54044;visibility:visible;mso-wrap-style:square;v-text-anchor:bottom" coordsize="720,700" o:spid="_x0000_s1028" fillcolor="#4d5f78 [2994]" stroked="f" o:spt="100" adj="-11796480,,5400" path="m,c,644,,644,,644v23,6,62,14,113,21c250,685,476,700,720,644v,-27,,-27,,-27c720,,720,,720,,,,,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>
                      <v:fill type="gradient" color2="#2a3442 [2018]" colors="0 #5d6d85;.5 #485972;1 #334258" focus="100%" rotate="t">
                        <o:fill v:ext="view" type="gradientUnscaled"/>
                      </v:fill>
                      <v:stroke joinstyle="miter"/>
                      <v:formulas/>
                      <v:path textboxrect="0,0,720,700" arrowok="t" o:connecttype="custom" o:connectlocs="0,0;0,4972126;872222,5134261;5557520,4972126;5557520,4763667;5557520,0;0,0" o:connectangles="0,0,0,0,0,0,0"/>
                      <v:textbox inset="1in,86.4pt,86.4pt,86.4pt">
                        <w:txbxContent>
                          <w:p w:rsidR="007A68DD" w:rsidRDefault="00F205B8" w14:paraId="2002AEAF" w14:textId="7777777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205B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Functioneel Ontwerp</w:t>
                            </w:r>
                          </w:p>
                        </w:txbxContent>
                      </v:textbox>
                    </v:shape>
                    <v:shape id="Freeform 11" style="position:absolute;left:8763;top:47697;width:46850;height:5099;visibility:visible;mso-wrap-style:square;v-text-anchor:bottom" coordsize="607,66" o:spid="_x0000_s1029" fillcolor="white [3212]" stroked="f" path="m607,c450,44,300,57,176,57,109,57,49,53,,48,66,58,152,66,251,66,358,66,480,56,607,27,607,,607,,6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E61540" wp14:editId="6EC9F5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4F888" w14:textId="77777777" w:rsidR="007A68DD" w:rsidRDefault="00CC5118">
                                <w:pPr>
                                  <w:pStyle w:val="Geenafstand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7A68D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A68D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 xmlns:oel="http://schemas.microsoft.com/office/2019/extlst">
                <w:pict w14:anchorId="4C44BAEA">
                  <v:shape id="Text Box 128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w14:anchorId="2DE61540">
                    <v:textbox style="mso-fit-shape-to-text:t" inset="1in,0,86.4pt,0">
                      <w:txbxContent>
                        <w:p w:rsidR="007A68DD" w:rsidRDefault="00000000" w14:paraId="08F6FA41" w14:textId="77777777">
                          <w:pPr>
                            <w:pStyle w:val="Geenafstand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id w:val="1343045019"/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54C8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7A68D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7A68D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id w:val="1874465439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54C8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4FFB0" wp14:editId="0A61E6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F8A276" w14:textId="258C3875" w:rsidR="007A68DD" w:rsidRDefault="00F54C8A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F205B8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8F408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 xmlns:oel="http://schemas.microsoft.com/office/2019/extlst">
                <w:pict w14:anchorId="15EC6374">
                  <v:rect id="Rectangle 1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spid="_x0000_s1031" fillcolor="#4472c4 [3204]" stroked="f" strokeweight="1pt" w14:anchorId="54D4FF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>
                    <o:lock v:ext="edit" aspectratio="t"/>
                    <v:textbox inset="3.6pt,,3.6pt">
                      <w:txbxContent>
                        <w:sdt>
                          <w:sdtPr>
                            <w:id w:val="1067673600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A68DD" w:rsidRDefault="00F54C8A" w14:paraId="1FBE425F" w14:textId="258C3875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F205B8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8F4085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68DD" w:rsidRPr="5F7E3794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id="0" w:name="_Toc16739642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89383942"/>
        <w:docPartObj>
          <w:docPartGallery w:val="Table of Contents"/>
          <w:docPartUnique/>
        </w:docPartObj>
      </w:sdtPr>
      <w:sdtEndPr/>
      <w:sdtContent>
        <w:p w14:paraId="509CC3E0" w14:textId="77777777" w:rsidR="00F54C8A" w:rsidRDefault="00F54C8A" w:rsidP="001D4C53">
          <w:pPr>
            <w:pStyle w:val="Kop1"/>
            <w:numPr>
              <w:ilvl w:val="0"/>
              <w:numId w:val="0"/>
            </w:numPr>
            <w:ind w:left="432" w:hanging="432"/>
          </w:pPr>
          <w:r>
            <w:t>Inhoud</w:t>
          </w:r>
          <w:bookmarkEnd w:id="0"/>
        </w:p>
        <w:p w14:paraId="1DA00906" w14:textId="62CCE955" w:rsidR="00682B91" w:rsidRDefault="5F7E3794" w:rsidP="5F7E3794">
          <w:pPr>
            <w:pStyle w:val="Inhopg1"/>
            <w:tabs>
              <w:tab w:val="right" w:leader="dot" w:pos="9015"/>
            </w:tabs>
            <w:rPr>
              <w:rStyle w:val="Hyperlink"/>
              <w:noProof/>
              <w:lang w:eastAsia="nl-NL"/>
            </w:rPr>
          </w:pPr>
          <w:r>
            <w:fldChar w:fldCharType="begin"/>
          </w:r>
          <w:r w:rsidR="00F54C8A">
            <w:instrText>TOC \o "1-3" \h \z \u</w:instrText>
          </w:r>
          <w:r>
            <w:fldChar w:fldCharType="separate"/>
          </w:r>
          <w:hyperlink w:anchor="_Toc167396425">
            <w:r w:rsidRPr="5F7E3794">
              <w:rPr>
                <w:rStyle w:val="Hyperlink"/>
              </w:rPr>
              <w:t>Inhoud</w:t>
            </w:r>
            <w:r w:rsidR="00F54C8A">
              <w:tab/>
            </w:r>
            <w:r w:rsidR="00F54C8A">
              <w:fldChar w:fldCharType="begin"/>
            </w:r>
            <w:r w:rsidR="00F54C8A">
              <w:instrText>PAGEREF _Toc167396425 \h</w:instrText>
            </w:r>
            <w:r w:rsidR="00F54C8A">
              <w:fldChar w:fldCharType="separate"/>
            </w:r>
            <w:r w:rsidR="003E64E8">
              <w:rPr>
                <w:noProof/>
              </w:rPr>
              <w:t>1</w:t>
            </w:r>
            <w:r w:rsidR="00F54C8A">
              <w:fldChar w:fldCharType="end"/>
            </w:r>
          </w:hyperlink>
        </w:p>
        <w:p w14:paraId="1F86FDC1" w14:textId="748E11C2" w:rsidR="00682B91" w:rsidRDefault="00CC5118" w:rsidP="5F7E3794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596426785">
            <w:r w:rsidR="5F7E3794" w:rsidRPr="5F7E3794">
              <w:rPr>
                <w:rStyle w:val="Hyperlink"/>
              </w:rPr>
              <w:t>1</w:t>
            </w:r>
            <w:r>
              <w:tab/>
            </w:r>
            <w:r w:rsidR="5F7E3794" w:rsidRPr="5F7E3794">
              <w:rPr>
                <w:rStyle w:val="Hyperlink"/>
              </w:rPr>
              <w:t>Inleiding</w:t>
            </w:r>
            <w:r>
              <w:tab/>
            </w:r>
            <w:r>
              <w:fldChar w:fldCharType="begin"/>
            </w:r>
            <w:r>
              <w:instrText>PAGEREF _Toc1596426785 \h</w:instrText>
            </w:r>
            <w:r>
              <w:fldChar w:fldCharType="separate"/>
            </w:r>
            <w:r w:rsidR="003E64E8">
              <w:rPr>
                <w:noProof/>
              </w:rPr>
              <w:t>2</w:t>
            </w:r>
            <w:r>
              <w:fldChar w:fldCharType="end"/>
            </w:r>
          </w:hyperlink>
        </w:p>
        <w:p w14:paraId="18C18F09" w14:textId="4CEBEB44" w:rsidR="00682B91" w:rsidRDefault="00CC5118" w:rsidP="5F7E3794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516084236">
            <w:r w:rsidR="5F7E3794" w:rsidRPr="5F7E3794">
              <w:rPr>
                <w:rStyle w:val="Hyperlink"/>
              </w:rPr>
              <w:t>2</w:t>
            </w:r>
            <w:r>
              <w:tab/>
            </w:r>
            <w:r w:rsidR="5F7E3794" w:rsidRPr="5F7E3794">
              <w:rPr>
                <w:rStyle w:val="Hyperlink"/>
              </w:rPr>
              <w:t>User Story</w:t>
            </w:r>
            <w:r>
              <w:tab/>
            </w:r>
            <w:r>
              <w:fldChar w:fldCharType="begin"/>
            </w:r>
            <w:r>
              <w:instrText>PAGEREF _Toc516084236 \h</w:instrText>
            </w:r>
            <w:r>
              <w:fldChar w:fldCharType="separate"/>
            </w:r>
            <w:r w:rsidR="003E64E8">
              <w:rPr>
                <w:noProof/>
              </w:rPr>
              <w:t>2</w:t>
            </w:r>
            <w:r>
              <w:fldChar w:fldCharType="end"/>
            </w:r>
          </w:hyperlink>
        </w:p>
        <w:p w14:paraId="54990F68" w14:textId="44ED68B6" w:rsidR="00682B91" w:rsidRDefault="00CC5118" w:rsidP="5F7E3794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270797912">
            <w:r w:rsidR="5F7E3794" w:rsidRPr="5F7E3794">
              <w:rPr>
                <w:rStyle w:val="Hyperlink"/>
              </w:rPr>
              <w:t>3</w:t>
            </w:r>
            <w:r>
              <w:tab/>
            </w:r>
            <w:r w:rsidR="5F7E3794" w:rsidRPr="5F7E3794">
              <w:rPr>
                <w:rStyle w:val="Hyperlink"/>
              </w:rPr>
              <w:t>Wireframe</w:t>
            </w:r>
            <w:r>
              <w:tab/>
            </w:r>
            <w:r>
              <w:fldChar w:fldCharType="begin"/>
            </w:r>
            <w:r>
              <w:instrText>PAGEREF _Toc1270797912 \h</w:instrText>
            </w:r>
            <w:r>
              <w:fldChar w:fldCharType="separate"/>
            </w:r>
            <w:r w:rsidR="003E64E8">
              <w:rPr>
                <w:noProof/>
              </w:rPr>
              <w:t>3</w:t>
            </w:r>
            <w:r>
              <w:fldChar w:fldCharType="end"/>
            </w:r>
          </w:hyperlink>
        </w:p>
        <w:p w14:paraId="0EF0D908" w14:textId="693FD72A" w:rsidR="00682B91" w:rsidRDefault="00CC5118" w:rsidP="5F7E3794">
          <w:pPr>
            <w:pStyle w:val="Inhopg2"/>
            <w:tabs>
              <w:tab w:val="left" w:pos="660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866801393">
            <w:r w:rsidR="5F7E3794" w:rsidRPr="5F7E3794">
              <w:rPr>
                <w:rStyle w:val="Hyperlink"/>
              </w:rPr>
              <w:t>3.1</w:t>
            </w:r>
            <w:r>
              <w:tab/>
            </w:r>
            <w:r w:rsidR="5F7E3794" w:rsidRPr="5F7E3794">
              <w:rPr>
                <w:rStyle w:val="Hyperlink"/>
              </w:rPr>
              <w:t>Homepagina</w:t>
            </w:r>
            <w:r>
              <w:tab/>
            </w:r>
            <w:r>
              <w:fldChar w:fldCharType="begin"/>
            </w:r>
            <w:r>
              <w:instrText>PAGEREF _Toc866801393 \h</w:instrText>
            </w:r>
            <w:r>
              <w:fldChar w:fldCharType="separate"/>
            </w:r>
            <w:r w:rsidR="003E64E8">
              <w:rPr>
                <w:noProof/>
              </w:rPr>
              <w:t>3</w:t>
            </w:r>
            <w:r>
              <w:fldChar w:fldCharType="end"/>
            </w:r>
          </w:hyperlink>
        </w:p>
        <w:p w14:paraId="48C2CFFD" w14:textId="7B79B5E8" w:rsidR="00682B91" w:rsidRDefault="00CC5118" w:rsidP="5F7E3794">
          <w:pPr>
            <w:pStyle w:val="Inhopg3"/>
            <w:tabs>
              <w:tab w:val="left" w:pos="1095"/>
              <w:tab w:val="right" w:leader="dot" w:pos="9015"/>
            </w:tabs>
            <w:rPr>
              <w:rStyle w:val="Hyperlink"/>
              <w:noProof/>
            </w:rPr>
          </w:pPr>
          <w:hyperlink w:anchor="_Toc1655148192">
            <w:r w:rsidR="5F7E3794" w:rsidRPr="5F7E3794">
              <w:rPr>
                <w:rStyle w:val="Hyperlink"/>
              </w:rPr>
              <w:t>3.1.1</w:t>
            </w:r>
            <w:r>
              <w:tab/>
            </w:r>
            <w:r w:rsidR="5F7E3794" w:rsidRPr="5F7E3794">
              <w:rPr>
                <w:rStyle w:val="Hyperlink"/>
              </w:rPr>
              <w:t>Koppeling met de user-story</w:t>
            </w:r>
            <w:r>
              <w:tab/>
            </w:r>
            <w:r>
              <w:fldChar w:fldCharType="begin"/>
            </w:r>
            <w:r>
              <w:instrText>PAGEREF _Toc1655148192 \h</w:instrText>
            </w:r>
            <w:r>
              <w:fldChar w:fldCharType="separate"/>
            </w:r>
            <w:r w:rsidR="003E64E8">
              <w:rPr>
                <w:noProof/>
              </w:rPr>
              <w:t>3</w:t>
            </w:r>
            <w:r>
              <w:fldChar w:fldCharType="end"/>
            </w:r>
          </w:hyperlink>
        </w:p>
        <w:p w14:paraId="74B1ECB5" w14:textId="6B659058" w:rsidR="00682B91" w:rsidRDefault="00CC5118" w:rsidP="5F7E3794">
          <w:pPr>
            <w:pStyle w:val="Inhopg2"/>
            <w:tabs>
              <w:tab w:val="left" w:pos="660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930988559">
            <w:r w:rsidR="5F7E3794" w:rsidRPr="5F7E3794">
              <w:rPr>
                <w:rStyle w:val="Hyperlink"/>
              </w:rPr>
              <w:t>3.2</w:t>
            </w:r>
            <w:r>
              <w:tab/>
            </w:r>
            <w:r w:rsidR="5F7E3794" w:rsidRPr="5F7E3794">
              <w:rPr>
                <w:rStyle w:val="Hyperlink"/>
              </w:rPr>
              <w:t>Contactpagina</w:t>
            </w:r>
            <w:r>
              <w:tab/>
            </w:r>
            <w:r>
              <w:fldChar w:fldCharType="begin"/>
            </w:r>
            <w:r>
              <w:instrText>PAGEREF _Toc1930988559 \h</w:instrText>
            </w:r>
            <w:r>
              <w:fldChar w:fldCharType="separate"/>
            </w:r>
            <w:r w:rsidR="003E64E8">
              <w:rPr>
                <w:noProof/>
              </w:rPr>
              <w:t>4</w:t>
            </w:r>
            <w:r>
              <w:fldChar w:fldCharType="end"/>
            </w:r>
          </w:hyperlink>
        </w:p>
        <w:p w14:paraId="68D2C6C0" w14:textId="13FE92BC" w:rsidR="00682B91" w:rsidRDefault="00CC5118" w:rsidP="5F7E3794">
          <w:pPr>
            <w:pStyle w:val="Inhopg3"/>
            <w:tabs>
              <w:tab w:val="left" w:pos="1095"/>
              <w:tab w:val="right" w:leader="dot" w:pos="9015"/>
            </w:tabs>
            <w:rPr>
              <w:rStyle w:val="Hyperlink"/>
              <w:noProof/>
            </w:rPr>
          </w:pPr>
          <w:hyperlink w:anchor="_Toc129798438">
            <w:r w:rsidR="5F7E3794" w:rsidRPr="5F7E3794">
              <w:rPr>
                <w:rStyle w:val="Hyperlink"/>
              </w:rPr>
              <w:t>3.2.1</w:t>
            </w:r>
            <w:r>
              <w:tab/>
            </w:r>
            <w:r w:rsidR="5F7E3794" w:rsidRPr="5F7E3794">
              <w:rPr>
                <w:rStyle w:val="Hyperlink"/>
              </w:rPr>
              <w:t>Koppeling met de user-story</w:t>
            </w:r>
            <w:r>
              <w:tab/>
            </w:r>
            <w:r>
              <w:fldChar w:fldCharType="begin"/>
            </w:r>
            <w:r>
              <w:instrText>PAGEREF _Toc129798438 \h</w:instrText>
            </w:r>
            <w:r>
              <w:fldChar w:fldCharType="separate"/>
            </w:r>
            <w:r w:rsidR="003E64E8">
              <w:rPr>
                <w:noProof/>
              </w:rPr>
              <w:t>4</w:t>
            </w:r>
            <w:r>
              <w:fldChar w:fldCharType="end"/>
            </w:r>
          </w:hyperlink>
        </w:p>
        <w:p w14:paraId="791F9C46" w14:textId="757F93EE" w:rsidR="00682B91" w:rsidRDefault="00CC5118" w:rsidP="5F7E3794">
          <w:pPr>
            <w:pStyle w:val="Inhopg2"/>
            <w:tabs>
              <w:tab w:val="left" w:pos="660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482095625">
            <w:r w:rsidR="5F7E3794" w:rsidRPr="5F7E3794">
              <w:rPr>
                <w:rStyle w:val="Hyperlink"/>
              </w:rPr>
              <w:t>3.3</w:t>
            </w:r>
            <w:r>
              <w:tab/>
            </w:r>
            <w:r w:rsidR="5F7E3794" w:rsidRPr="5F7E3794">
              <w:rPr>
                <w:rStyle w:val="Hyperlink"/>
              </w:rPr>
              <w:t>Inlogpagina</w:t>
            </w:r>
            <w:r>
              <w:tab/>
            </w:r>
            <w:r>
              <w:fldChar w:fldCharType="begin"/>
            </w:r>
            <w:r>
              <w:instrText>PAGEREF _Toc482095625 \h</w:instrText>
            </w:r>
            <w:r>
              <w:fldChar w:fldCharType="separate"/>
            </w:r>
            <w:r w:rsidR="003E64E8">
              <w:rPr>
                <w:b/>
                <w:bCs/>
                <w:noProof/>
              </w:rPr>
              <w:t>Fout! Bladwijzer niet gedefinieerd.</w:t>
            </w:r>
            <w:r>
              <w:fldChar w:fldCharType="end"/>
            </w:r>
          </w:hyperlink>
        </w:p>
        <w:p w14:paraId="4CBB122E" w14:textId="514329C7" w:rsidR="00682B91" w:rsidRDefault="00CC5118" w:rsidP="5F7E3794">
          <w:pPr>
            <w:pStyle w:val="Inhopg3"/>
            <w:tabs>
              <w:tab w:val="left" w:pos="109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297526723">
            <w:r w:rsidR="5F7E3794" w:rsidRPr="5F7E3794">
              <w:rPr>
                <w:rStyle w:val="Hyperlink"/>
              </w:rPr>
              <w:t>3.3.1</w:t>
            </w:r>
            <w:r>
              <w:tab/>
            </w:r>
            <w:r w:rsidR="5F7E3794" w:rsidRPr="5F7E3794">
              <w:rPr>
                <w:rStyle w:val="Hyperlink"/>
              </w:rPr>
              <w:t>Koppeling met de user-story</w:t>
            </w:r>
            <w:r>
              <w:tab/>
            </w:r>
            <w:r>
              <w:fldChar w:fldCharType="begin"/>
            </w:r>
            <w:r>
              <w:instrText>PAGEREF _Toc297526723 \h</w:instrText>
            </w:r>
            <w:r>
              <w:fldChar w:fldCharType="separate"/>
            </w:r>
            <w:r w:rsidR="003E64E8">
              <w:rPr>
                <w:noProof/>
              </w:rPr>
              <w:t>5</w:t>
            </w:r>
            <w:r>
              <w:fldChar w:fldCharType="end"/>
            </w:r>
          </w:hyperlink>
        </w:p>
        <w:p w14:paraId="1263B776" w14:textId="4CC68CBC" w:rsidR="5F7E3794" w:rsidRDefault="00CC5118" w:rsidP="5F7E3794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</w:rPr>
          </w:pPr>
          <w:hyperlink w:anchor="_Toc992367498">
            <w:r w:rsidR="5F7E3794" w:rsidRPr="5F7E3794">
              <w:rPr>
                <w:rStyle w:val="Hyperlink"/>
              </w:rPr>
              <w:t>4</w:t>
            </w:r>
            <w:r w:rsidR="5F7E3794">
              <w:tab/>
            </w:r>
            <w:r w:rsidR="5F7E3794" w:rsidRPr="5F7E3794">
              <w:rPr>
                <w:rStyle w:val="Hyperlink"/>
              </w:rPr>
              <w:t>Sitemap</w:t>
            </w:r>
            <w:r w:rsidR="5F7E3794">
              <w:tab/>
            </w:r>
            <w:r w:rsidR="5F7E3794">
              <w:fldChar w:fldCharType="begin"/>
            </w:r>
            <w:r w:rsidR="5F7E3794">
              <w:instrText>PAGEREF _Toc992367498 \h</w:instrText>
            </w:r>
            <w:r w:rsidR="5F7E3794">
              <w:fldChar w:fldCharType="separate"/>
            </w:r>
            <w:r w:rsidR="003E64E8">
              <w:rPr>
                <w:noProof/>
              </w:rPr>
              <w:t>6</w:t>
            </w:r>
            <w:r w:rsidR="5F7E3794">
              <w:fldChar w:fldCharType="end"/>
            </w:r>
          </w:hyperlink>
        </w:p>
        <w:p w14:paraId="0A89CA41" w14:textId="60511391" w:rsidR="5F7E3794" w:rsidRDefault="00CC5118" w:rsidP="5F7E3794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</w:rPr>
          </w:pPr>
          <w:hyperlink w:anchor="_Toc1319090692">
            <w:r w:rsidR="5F7E3794" w:rsidRPr="5F7E3794">
              <w:rPr>
                <w:rStyle w:val="Hyperlink"/>
              </w:rPr>
              <w:t>5</w:t>
            </w:r>
            <w:r w:rsidR="5F7E3794">
              <w:tab/>
            </w:r>
            <w:r w:rsidR="5F7E3794" w:rsidRPr="5F7E3794">
              <w:rPr>
                <w:rStyle w:val="Hyperlink"/>
              </w:rPr>
              <w:t>Mockup</w:t>
            </w:r>
            <w:r w:rsidR="5F7E3794">
              <w:tab/>
            </w:r>
            <w:r w:rsidR="5F7E3794">
              <w:fldChar w:fldCharType="begin"/>
            </w:r>
            <w:r w:rsidR="5F7E3794">
              <w:instrText>PAGEREF _Toc1319090692 \h</w:instrText>
            </w:r>
            <w:r w:rsidR="5F7E3794">
              <w:fldChar w:fldCharType="separate"/>
            </w:r>
            <w:r w:rsidR="003E64E8">
              <w:rPr>
                <w:noProof/>
              </w:rPr>
              <w:t>7</w:t>
            </w:r>
            <w:r w:rsidR="5F7E3794">
              <w:fldChar w:fldCharType="end"/>
            </w:r>
          </w:hyperlink>
          <w:r w:rsidR="5F7E3794">
            <w:fldChar w:fldCharType="end"/>
          </w:r>
        </w:p>
      </w:sdtContent>
    </w:sdt>
    <w:p w14:paraId="19DB1F6A" w14:textId="3FB54627" w:rsidR="00F54C8A" w:rsidRDefault="00F54C8A"/>
    <w:p w14:paraId="0650D817" w14:textId="77777777" w:rsidR="007A68DD" w:rsidRDefault="007A68D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90D804" w14:textId="699F64C8" w:rsidR="006C0102" w:rsidRDefault="006C0102" w:rsidP="002F11DC">
      <w:pPr>
        <w:pStyle w:val="Kop1"/>
      </w:pPr>
      <w:bookmarkStart w:id="1" w:name="_Toc1596426785"/>
      <w:r>
        <w:lastRenderedPageBreak/>
        <w:t>Inleiding</w:t>
      </w:r>
      <w:bookmarkEnd w:id="1"/>
    </w:p>
    <w:p w14:paraId="239FFB8B" w14:textId="0F476F70" w:rsidR="003E64E8" w:rsidRPr="003E64E8" w:rsidRDefault="003E64E8" w:rsidP="003E64E8">
      <w:r>
        <w:t xml:space="preserve">Dit zijn mijn </w:t>
      </w:r>
      <w:proofErr w:type="spellStart"/>
      <w:r>
        <w:t>wirefrimes</w:t>
      </w:r>
      <w:proofErr w:type="spellEnd"/>
      <w:r>
        <w:t xml:space="preserve"> </w:t>
      </w:r>
      <w:proofErr w:type="spellStart"/>
      <w:r>
        <w:t>mockups</w:t>
      </w:r>
      <w:proofErr w:type="spellEnd"/>
      <w:r>
        <w:t xml:space="preserve"> en </w:t>
      </w:r>
      <w:proofErr w:type="spellStart"/>
      <w:r>
        <w:t>userstories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van mijn pizza project: Pizza The Hague Op onze site kan je pizza’s bestellen zonder enkel probleem!</w:t>
      </w:r>
    </w:p>
    <w:p w14:paraId="17FFF8B8" w14:textId="77777777" w:rsidR="000A6C16" w:rsidRDefault="00F205B8" w:rsidP="002F11DC">
      <w:pPr>
        <w:pStyle w:val="Kop1"/>
      </w:pPr>
      <w:bookmarkStart w:id="2" w:name="_Toc516084236"/>
      <w:r>
        <w:t>User Story</w:t>
      </w:r>
      <w:bookmarkEnd w:id="2"/>
    </w:p>
    <w:p w14:paraId="1442656C" w14:textId="50BCC6A9" w:rsidR="0002660E" w:rsidRDefault="006E3563" w:rsidP="000A6C16">
      <w:r>
        <w:t>Geef hier aan welke user story er gedaan gaat worden, in welke sprint en wie het gaat doen</w:t>
      </w:r>
    </w:p>
    <w:p w14:paraId="6D8B218C" w14:textId="77777777" w:rsidR="00C254E7" w:rsidRDefault="00C254E7"/>
    <w:tbl>
      <w:tblPr>
        <w:tblStyle w:val="Tabelraster"/>
        <w:tblW w:w="9067" w:type="dxa"/>
        <w:tblLook w:val="04A0" w:firstRow="1" w:lastRow="0" w:firstColumn="1" w:lastColumn="0" w:noHBand="0" w:noVBand="1"/>
      </w:tblPr>
      <w:tblGrid>
        <w:gridCol w:w="1129"/>
        <w:gridCol w:w="993"/>
        <w:gridCol w:w="4961"/>
        <w:gridCol w:w="1984"/>
      </w:tblGrid>
      <w:tr w:rsidR="006E3563" w14:paraId="6880A6F3" w14:textId="77777777" w:rsidTr="5F7E3794">
        <w:tc>
          <w:tcPr>
            <w:tcW w:w="1129" w:type="dxa"/>
          </w:tcPr>
          <w:p w14:paraId="4CA7AD8A" w14:textId="0B75FAE6" w:rsidR="006E3563" w:rsidRDefault="006E3563">
            <w:proofErr w:type="gramStart"/>
            <w:r>
              <w:t>Sprint nummer</w:t>
            </w:r>
            <w:proofErr w:type="gramEnd"/>
            <w:r>
              <w:t xml:space="preserve"> </w:t>
            </w:r>
          </w:p>
        </w:tc>
        <w:tc>
          <w:tcPr>
            <w:tcW w:w="993" w:type="dxa"/>
          </w:tcPr>
          <w:p w14:paraId="4B71206F" w14:textId="6BC1467E" w:rsidR="006E3563" w:rsidRDefault="006E3563">
            <w:proofErr w:type="gramStart"/>
            <w:r>
              <w:t>US nummer</w:t>
            </w:r>
            <w:proofErr w:type="gramEnd"/>
          </w:p>
        </w:tc>
        <w:tc>
          <w:tcPr>
            <w:tcW w:w="4961" w:type="dxa"/>
          </w:tcPr>
          <w:p w14:paraId="57B96C36" w14:textId="3C8B6A13" w:rsidR="006E3563" w:rsidRDefault="006E3563">
            <w:r>
              <w:t>User Story</w:t>
            </w:r>
          </w:p>
        </w:tc>
        <w:tc>
          <w:tcPr>
            <w:tcW w:w="1984" w:type="dxa"/>
          </w:tcPr>
          <w:p w14:paraId="7F792EBA" w14:textId="76E730D4" w:rsidR="006E3563" w:rsidRDefault="006E3563">
            <w:r>
              <w:t>Wie</w:t>
            </w:r>
          </w:p>
        </w:tc>
      </w:tr>
      <w:tr w:rsidR="006E3563" w14:paraId="6FD8C19A" w14:textId="77777777" w:rsidTr="5F7E3794">
        <w:tc>
          <w:tcPr>
            <w:tcW w:w="1129" w:type="dxa"/>
          </w:tcPr>
          <w:p w14:paraId="2A91BA34" w14:textId="015F24C4" w:rsidR="006E3563" w:rsidRDefault="006E3563"/>
        </w:tc>
        <w:tc>
          <w:tcPr>
            <w:tcW w:w="993" w:type="dxa"/>
          </w:tcPr>
          <w:p w14:paraId="78DF23AE" w14:textId="514BD5A3" w:rsidR="006E3563" w:rsidRDefault="69435A3A">
            <w:r>
              <w:t>1</w:t>
            </w:r>
          </w:p>
        </w:tc>
        <w:tc>
          <w:tcPr>
            <w:tcW w:w="4961" w:type="dxa"/>
          </w:tcPr>
          <w:p w14:paraId="33A13562" w14:textId="1DCFB613" w:rsidR="006E3563" w:rsidRDefault="6690453E" w:rsidP="312509DE">
            <w:r>
              <w:t>Als</w:t>
            </w:r>
            <w:r w:rsidR="365422FD">
              <w:t xml:space="preserve"> </w:t>
            </w:r>
            <w:r w:rsidR="4DE4E463">
              <w:t xml:space="preserve">klant </w:t>
            </w:r>
            <w:r w:rsidR="443BF0D3">
              <w:t>wil ik een</w:t>
            </w:r>
            <w:r w:rsidR="365422FD">
              <w:t xml:space="preserve"> home </w:t>
            </w:r>
            <w:proofErr w:type="spellStart"/>
            <w:r w:rsidR="365422FD">
              <w:t>agina</w:t>
            </w:r>
            <w:proofErr w:type="spellEnd"/>
            <w:r w:rsidR="71E29CFC">
              <w:t xml:space="preserve"> zien zodat</w:t>
            </w:r>
            <w:r w:rsidR="0684F7D4">
              <w:t xml:space="preserve"> </w:t>
            </w:r>
            <w:r w:rsidR="45E665B2">
              <w:t>ik kan zien welke pizza's ik kan bestellen</w:t>
            </w:r>
          </w:p>
        </w:tc>
        <w:tc>
          <w:tcPr>
            <w:tcW w:w="1984" w:type="dxa"/>
          </w:tcPr>
          <w:p w14:paraId="4A89B7EF" w14:textId="4D6A32A8" w:rsidR="006E3563" w:rsidRDefault="00BD3319">
            <w:r>
              <w:t>Michael</w:t>
            </w:r>
          </w:p>
        </w:tc>
      </w:tr>
      <w:tr w:rsidR="312509DE" w14:paraId="6C9A5846" w14:textId="77777777" w:rsidTr="5F7E3794">
        <w:trPr>
          <w:trHeight w:val="300"/>
        </w:trPr>
        <w:tc>
          <w:tcPr>
            <w:tcW w:w="1129" w:type="dxa"/>
          </w:tcPr>
          <w:p w14:paraId="6BEAFEFB" w14:textId="51D41EAD" w:rsidR="312509DE" w:rsidRDefault="312509DE" w:rsidP="312509DE"/>
        </w:tc>
        <w:tc>
          <w:tcPr>
            <w:tcW w:w="993" w:type="dxa"/>
          </w:tcPr>
          <w:p w14:paraId="585B71A7" w14:textId="40214223" w:rsidR="365422FD" w:rsidRDefault="365422FD" w:rsidP="312509DE">
            <w:r>
              <w:t>2</w:t>
            </w:r>
          </w:p>
        </w:tc>
        <w:tc>
          <w:tcPr>
            <w:tcW w:w="4961" w:type="dxa"/>
          </w:tcPr>
          <w:p w14:paraId="7EA39883" w14:textId="7889351A" w:rsidR="00BD3319" w:rsidRDefault="00BD3319" w:rsidP="312509DE">
            <w:r>
              <w:t>Als klant wil ik in de homepagina uit vegetarische pizza, vlees pizza en vis pizza kiezen</w:t>
            </w:r>
          </w:p>
        </w:tc>
        <w:tc>
          <w:tcPr>
            <w:tcW w:w="1984" w:type="dxa"/>
          </w:tcPr>
          <w:p w14:paraId="701ECB72" w14:textId="29D3E066" w:rsidR="00BD3319" w:rsidRPr="00BD3319" w:rsidRDefault="00BD3319" w:rsidP="00BD3319">
            <w:r>
              <w:t>Michael</w:t>
            </w:r>
          </w:p>
        </w:tc>
      </w:tr>
      <w:tr w:rsidR="006E3563" w14:paraId="65631FF2" w14:textId="77777777" w:rsidTr="5F7E3794">
        <w:tc>
          <w:tcPr>
            <w:tcW w:w="1129" w:type="dxa"/>
          </w:tcPr>
          <w:p w14:paraId="698815B9" w14:textId="50A8162C" w:rsidR="006E3563" w:rsidRDefault="006E3563"/>
        </w:tc>
        <w:tc>
          <w:tcPr>
            <w:tcW w:w="993" w:type="dxa"/>
          </w:tcPr>
          <w:p w14:paraId="0674D2E5" w14:textId="47459518" w:rsidR="006E3563" w:rsidRDefault="365422FD">
            <w:r>
              <w:t>3</w:t>
            </w:r>
          </w:p>
        </w:tc>
        <w:tc>
          <w:tcPr>
            <w:tcW w:w="4961" w:type="dxa"/>
          </w:tcPr>
          <w:p w14:paraId="2D07A26E" w14:textId="546F24FC" w:rsidR="00BD3319" w:rsidRDefault="00BD3319" w:rsidP="00BD3319">
            <w:r>
              <w:t>Als klant wil ik een</w:t>
            </w:r>
            <w:r>
              <w:t xml:space="preserve"> navigatiebar hebben waar ik na home kan gaan contact en login page</w:t>
            </w:r>
          </w:p>
          <w:p w14:paraId="24B63FE3" w14:textId="718C4388" w:rsidR="006E3563" w:rsidRDefault="006E3563"/>
        </w:tc>
        <w:tc>
          <w:tcPr>
            <w:tcW w:w="1984" w:type="dxa"/>
          </w:tcPr>
          <w:p w14:paraId="7EBDAD98" w14:textId="1719D9E3" w:rsidR="006E3563" w:rsidRDefault="00BD3319" w:rsidP="312509DE">
            <w:r>
              <w:t>Michael</w:t>
            </w:r>
          </w:p>
        </w:tc>
      </w:tr>
      <w:tr w:rsidR="006E3563" w14:paraId="1E73B6F0" w14:textId="77777777" w:rsidTr="5F7E3794">
        <w:tc>
          <w:tcPr>
            <w:tcW w:w="1129" w:type="dxa"/>
          </w:tcPr>
          <w:p w14:paraId="26CD6CAB" w14:textId="5DC62C32" w:rsidR="006E3563" w:rsidRDefault="006E3563"/>
        </w:tc>
        <w:tc>
          <w:tcPr>
            <w:tcW w:w="993" w:type="dxa"/>
          </w:tcPr>
          <w:p w14:paraId="76C08ED4" w14:textId="62164DDB" w:rsidR="006E3563" w:rsidRDefault="0271B362">
            <w:r>
              <w:t>4</w:t>
            </w:r>
          </w:p>
        </w:tc>
        <w:tc>
          <w:tcPr>
            <w:tcW w:w="4961" w:type="dxa"/>
          </w:tcPr>
          <w:p w14:paraId="31CEA939" w14:textId="21A32F03" w:rsidR="006E3563" w:rsidRDefault="00BD3319">
            <w:r>
              <w:t>Als klant wil ik dat ik kan bestellen via een bestelformulier</w:t>
            </w:r>
          </w:p>
        </w:tc>
        <w:tc>
          <w:tcPr>
            <w:tcW w:w="1984" w:type="dxa"/>
          </w:tcPr>
          <w:p w14:paraId="603EC606" w14:textId="36E7074C" w:rsidR="006E3563" w:rsidRDefault="00BD3319" w:rsidP="312509DE">
            <w:r>
              <w:t>Michael</w:t>
            </w:r>
          </w:p>
        </w:tc>
      </w:tr>
      <w:tr w:rsidR="006E3563" w14:paraId="09682A82" w14:textId="77777777" w:rsidTr="5F7E3794">
        <w:tc>
          <w:tcPr>
            <w:tcW w:w="1129" w:type="dxa"/>
          </w:tcPr>
          <w:p w14:paraId="583DD1CE" w14:textId="3AB123E5" w:rsidR="006E3563" w:rsidRDefault="006E3563"/>
        </w:tc>
        <w:tc>
          <w:tcPr>
            <w:tcW w:w="993" w:type="dxa"/>
          </w:tcPr>
          <w:p w14:paraId="7914D438" w14:textId="0DF073CD" w:rsidR="006E3563" w:rsidRDefault="0271B362">
            <w:r>
              <w:t>5</w:t>
            </w:r>
          </w:p>
        </w:tc>
        <w:tc>
          <w:tcPr>
            <w:tcW w:w="4961" w:type="dxa"/>
          </w:tcPr>
          <w:p w14:paraId="56A6A3A7" w14:textId="5EB5F1EE" w:rsidR="006E3563" w:rsidRDefault="2AE056B1">
            <w:r>
              <w:t>Als</w:t>
            </w:r>
            <w:r w:rsidR="3A6A0409">
              <w:t xml:space="preserve"> klant </w:t>
            </w:r>
            <w:r w:rsidR="6BF5A7BC">
              <w:t>wil ik kunnen</w:t>
            </w:r>
            <w:r w:rsidR="3A6A0409">
              <w:t xml:space="preserve"> kiezen uit medium pizza, large pizza of </w:t>
            </w:r>
            <w:proofErr w:type="spellStart"/>
            <w:r w:rsidR="3A6A0409">
              <w:t>calzone</w:t>
            </w:r>
            <w:proofErr w:type="spellEnd"/>
          </w:p>
        </w:tc>
        <w:tc>
          <w:tcPr>
            <w:tcW w:w="1984" w:type="dxa"/>
          </w:tcPr>
          <w:p w14:paraId="51E11303" w14:textId="46F478C1" w:rsidR="006E3563" w:rsidRDefault="00BD3319" w:rsidP="312509DE">
            <w:r>
              <w:t>Michael</w:t>
            </w:r>
          </w:p>
        </w:tc>
      </w:tr>
      <w:tr w:rsidR="006E3563" w14:paraId="71421BB9" w14:textId="77777777" w:rsidTr="5F7E3794">
        <w:tc>
          <w:tcPr>
            <w:tcW w:w="1129" w:type="dxa"/>
          </w:tcPr>
          <w:p w14:paraId="7C3374F8" w14:textId="77777777" w:rsidR="006E3563" w:rsidRDefault="006E3563"/>
        </w:tc>
        <w:tc>
          <w:tcPr>
            <w:tcW w:w="993" w:type="dxa"/>
          </w:tcPr>
          <w:p w14:paraId="3E38A230" w14:textId="45D0CB40" w:rsidR="006E3563" w:rsidRDefault="51097556">
            <w:r>
              <w:t>6</w:t>
            </w:r>
          </w:p>
        </w:tc>
        <w:tc>
          <w:tcPr>
            <w:tcW w:w="4961" w:type="dxa"/>
          </w:tcPr>
          <w:p w14:paraId="5D1B53B0" w14:textId="39F04074" w:rsidR="006E3563" w:rsidRDefault="00BD3319">
            <w:r>
              <w:t>Als klant kan ik meerdere pizza’s bestellen</w:t>
            </w:r>
          </w:p>
        </w:tc>
        <w:tc>
          <w:tcPr>
            <w:tcW w:w="1984" w:type="dxa"/>
          </w:tcPr>
          <w:p w14:paraId="7C66820B" w14:textId="1DF35C86" w:rsidR="006E3563" w:rsidRDefault="00BD3319" w:rsidP="312509DE">
            <w:r>
              <w:t>Michael</w:t>
            </w:r>
          </w:p>
        </w:tc>
      </w:tr>
      <w:tr w:rsidR="312509DE" w14:paraId="1EE66E7D" w14:textId="77777777" w:rsidTr="5F7E3794">
        <w:trPr>
          <w:trHeight w:val="300"/>
        </w:trPr>
        <w:tc>
          <w:tcPr>
            <w:tcW w:w="1129" w:type="dxa"/>
          </w:tcPr>
          <w:p w14:paraId="192FAFE2" w14:textId="24F7F647" w:rsidR="312509DE" w:rsidRDefault="312509DE" w:rsidP="312509DE"/>
        </w:tc>
        <w:tc>
          <w:tcPr>
            <w:tcW w:w="993" w:type="dxa"/>
          </w:tcPr>
          <w:p w14:paraId="6959F593" w14:textId="2B65710F" w:rsidR="34CD7C98" w:rsidRDefault="34CD7C98" w:rsidP="312509DE">
            <w:r>
              <w:t>7</w:t>
            </w:r>
          </w:p>
        </w:tc>
        <w:tc>
          <w:tcPr>
            <w:tcW w:w="4961" w:type="dxa"/>
          </w:tcPr>
          <w:p w14:paraId="74E17FE2" w14:textId="682BDC7D" w:rsidR="34CD7C98" w:rsidRDefault="00BD3319">
            <w:r>
              <w:t>Als klant kan ik zeker 1 pizza kiezen</w:t>
            </w:r>
          </w:p>
        </w:tc>
        <w:tc>
          <w:tcPr>
            <w:tcW w:w="1984" w:type="dxa"/>
          </w:tcPr>
          <w:p w14:paraId="4721FEDC" w14:textId="569444A0" w:rsidR="65217FBD" w:rsidRDefault="00BD3319" w:rsidP="312509DE">
            <w:r>
              <w:t>Michael</w:t>
            </w:r>
          </w:p>
        </w:tc>
      </w:tr>
      <w:tr w:rsidR="312509DE" w14:paraId="6035E8DA" w14:textId="77777777" w:rsidTr="5F7E3794">
        <w:trPr>
          <w:trHeight w:val="300"/>
        </w:trPr>
        <w:tc>
          <w:tcPr>
            <w:tcW w:w="1129" w:type="dxa"/>
          </w:tcPr>
          <w:p w14:paraId="43B1C92B" w14:textId="56FBD0EB" w:rsidR="312509DE" w:rsidRDefault="312509DE" w:rsidP="312509DE"/>
        </w:tc>
        <w:tc>
          <w:tcPr>
            <w:tcW w:w="993" w:type="dxa"/>
          </w:tcPr>
          <w:p w14:paraId="049F0BE4" w14:textId="4FD68F66" w:rsidR="32FD45E0" w:rsidRDefault="32FD45E0" w:rsidP="312509DE">
            <w:r>
              <w:t>8</w:t>
            </w:r>
          </w:p>
        </w:tc>
        <w:tc>
          <w:tcPr>
            <w:tcW w:w="4961" w:type="dxa"/>
          </w:tcPr>
          <w:p w14:paraId="10AAFAC2" w14:textId="22841EDA" w:rsidR="64802A3C" w:rsidRDefault="64802A3C" w:rsidP="312509DE">
            <w:r>
              <w:t>Als klant wil ik mijn bestelstatus kunnen zien zodat ik weet hoe ver mijn bestelling is</w:t>
            </w:r>
          </w:p>
        </w:tc>
        <w:tc>
          <w:tcPr>
            <w:tcW w:w="1984" w:type="dxa"/>
          </w:tcPr>
          <w:p w14:paraId="65ABE365" w14:textId="5EE93D6F" w:rsidR="64802A3C" w:rsidRDefault="00BD3319" w:rsidP="312509DE">
            <w:r>
              <w:t>Michael</w:t>
            </w:r>
          </w:p>
        </w:tc>
      </w:tr>
      <w:tr w:rsidR="312509DE" w14:paraId="55E3EFBC" w14:textId="77777777" w:rsidTr="5F7E3794">
        <w:trPr>
          <w:trHeight w:val="300"/>
        </w:trPr>
        <w:tc>
          <w:tcPr>
            <w:tcW w:w="1129" w:type="dxa"/>
          </w:tcPr>
          <w:p w14:paraId="7FF7F4D9" w14:textId="672C6E9A" w:rsidR="312509DE" w:rsidRDefault="312509DE" w:rsidP="312509DE"/>
        </w:tc>
        <w:tc>
          <w:tcPr>
            <w:tcW w:w="993" w:type="dxa"/>
          </w:tcPr>
          <w:p w14:paraId="720F263F" w14:textId="113188C7" w:rsidR="32FD45E0" w:rsidRDefault="32FD45E0" w:rsidP="312509DE">
            <w:r>
              <w:t>9</w:t>
            </w:r>
          </w:p>
        </w:tc>
        <w:tc>
          <w:tcPr>
            <w:tcW w:w="4961" w:type="dxa"/>
          </w:tcPr>
          <w:p w14:paraId="34668204" w14:textId="641CA1C5" w:rsidR="7EA538C6" w:rsidRDefault="7EA538C6" w:rsidP="312509DE">
            <w:r>
              <w:t>Als</w:t>
            </w:r>
            <w:r w:rsidR="73101ED8">
              <w:t xml:space="preserve"> klant </w:t>
            </w:r>
            <w:r w:rsidR="612AD905">
              <w:t>wil ik een</w:t>
            </w:r>
            <w:r w:rsidR="73101ED8">
              <w:t xml:space="preserve"> contactpagina </w:t>
            </w:r>
            <w:r w:rsidR="5D07EADC">
              <w:t xml:space="preserve">zien (inclusief map) zodat ik contact kan opnemen </w:t>
            </w:r>
            <w:r w:rsidR="73101ED8">
              <w:t xml:space="preserve"> </w:t>
            </w:r>
          </w:p>
        </w:tc>
        <w:tc>
          <w:tcPr>
            <w:tcW w:w="1984" w:type="dxa"/>
          </w:tcPr>
          <w:p w14:paraId="4FD359C4" w14:textId="0F2A3022" w:rsidR="07EDB1A6" w:rsidRDefault="00BD3319" w:rsidP="312509DE">
            <w:r>
              <w:t>Michael</w:t>
            </w:r>
          </w:p>
        </w:tc>
      </w:tr>
      <w:tr w:rsidR="312509DE" w14:paraId="57375B0B" w14:textId="77777777" w:rsidTr="5F7E3794">
        <w:trPr>
          <w:trHeight w:val="300"/>
        </w:trPr>
        <w:tc>
          <w:tcPr>
            <w:tcW w:w="1129" w:type="dxa"/>
          </w:tcPr>
          <w:p w14:paraId="218CA661" w14:textId="3DDB5997" w:rsidR="312509DE" w:rsidRDefault="312509DE" w:rsidP="312509DE"/>
        </w:tc>
        <w:tc>
          <w:tcPr>
            <w:tcW w:w="993" w:type="dxa"/>
          </w:tcPr>
          <w:p w14:paraId="2EE64D0D" w14:textId="798923B5" w:rsidR="097F6DEC" w:rsidRDefault="097F6DEC" w:rsidP="312509DE">
            <w:r>
              <w:t>10</w:t>
            </w:r>
          </w:p>
        </w:tc>
        <w:tc>
          <w:tcPr>
            <w:tcW w:w="4961" w:type="dxa"/>
          </w:tcPr>
          <w:p w14:paraId="647A4B28" w14:textId="322CB688" w:rsidR="2581C5BD" w:rsidRDefault="2581C5BD" w:rsidP="312509DE">
            <w:r>
              <w:t xml:space="preserve">Als bezoeker wil ik een inlogpagina kunnen zien waar ik kan inloggen als klant of pizzabakker </w:t>
            </w:r>
          </w:p>
        </w:tc>
        <w:tc>
          <w:tcPr>
            <w:tcW w:w="1984" w:type="dxa"/>
          </w:tcPr>
          <w:p w14:paraId="387E2C23" w14:textId="7143F1F9" w:rsidR="039D09AA" w:rsidRDefault="00BD3319" w:rsidP="312509DE">
            <w:r>
              <w:t>Michael</w:t>
            </w:r>
          </w:p>
        </w:tc>
      </w:tr>
      <w:tr w:rsidR="312509DE" w14:paraId="7FDE9636" w14:textId="77777777" w:rsidTr="5F7E3794">
        <w:trPr>
          <w:trHeight w:val="300"/>
        </w:trPr>
        <w:tc>
          <w:tcPr>
            <w:tcW w:w="1129" w:type="dxa"/>
          </w:tcPr>
          <w:p w14:paraId="42364549" w14:textId="39DD4F08" w:rsidR="312509DE" w:rsidRDefault="312509DE" w:rsidP="312509DE"/>
        </w:tc>
        <w:tc>
          <w:tcPr>
            <w:tcW w:w="993" w:type="dxa"/>
          </w:tcPr>
          <w:p w14:paraId="0142827E" w14:textId="145F025A" w:rsidR="2581C5BD" w:rsidRDefault="2581C5BD" w:rsidP="312509DE">
            <w:r>
              <w:t>11</w:t>
            </w:r>
          </w:p>
        </w:tc>
        <w:tc>
          <w:tcPr>
            <w:tcW w:w="4961" w:type="dxa"/>
          </w:tcPr>
          <w:p w14:paraId="094B526D" w14:textId="27CFC398" w:rsidR="7AE80B08" w:rsidRDefault="7AE80B08" w:rsidP="312509DE">
            <w:r>
              <w:t>Als klant wil ik kunnen inloggen en mijn bestelgeschiedenis zien</w:t>
            </w:r>
          </w:p>
        </w:tc>
        <w:tc>
          <w:tcPr>
            <w:tcW w:w="1984" w:type="dxa"/>
          </w:tcPr>
          <w:p w14:paraId="49AAE235" w14:textId="55EF43A0" w:rsidR="7AE80B08" w:rsidRDefault="00BD3319" w:rsidP="312509DE">
            <w:r>
              <w:t>Michael</w:t>
            </w:r>
          </w:p>
        </w:tc>
      </w:tr>
      <w:tr w:rsidR="312509DE" w14:paraId="221C4C07" w14:textId="77777777" w:rsidTr="5F7E3794">
        <w:trPr>
          <w:trHeight w:val="300"/>
        </w:trPr>
        <w:tc>
          <w:tcPr>
            <w:tcW w:w="1129" w:type="dxa"/>
          </w:tcPr>
          <w:p w14:paraId="6C0EBE55" w14:textId="49BD5A0F" w:rsidR="312509DE" w:rsidRDefault="312509DE" w:rsidP="312509DE"/>
        </w:tc>
        <w:tc>
          <w:tcPr>
            <w:tcW w:w="993" w:type="dxa"/>
          </w:tcPr>
          <w:p w14:paraId="37576E67" w14:textId="4F705C73" w:rsidR="714F82DE" w:rsidRDefault="714F82DE" w:rsidP="312509DE">
            <w:r>
              <w:t>1</w:t>
            </w:r>
            <w:r w:rsidR="7651E102">
              <w:t>2</w:t>
            </w:r>
          </w:p>
        </w:tc>
        <w:tc>
          <w:tcPr>
            <w:tcW w:w="4961" w:type="dxa"/>
          </w:tcPr>
          <w:p w14:paraId="1C6EEFA4" w14:textId="0723703A" w:rsidR="25ECDFDE" w:rsidRDefault="1D70D4DC" w:rsidP="312509DE">
            <w:r>
              <w:t>Als</w:t>
            </w:r>
            <w:r w:rsidR="4C23BDB3">
              <w:t xml:space="preserve"> </w:t>
            </w:r>
            <w:r w:rsidR="00BD3319">
              <w:t>bakker wil ik kunnen inloggen en de bestellingen kunnen zien</w:t>
            </w:r>
          </w:p>
        </w:tc>
        <w:tc>
          <w:tcPr>
            <w:tcW w:w="1984" w:type="dxa"/>
          </w:tcPr>
          <w:p w14:paraId="236B3882" w14:textId="0D5607F1" w:rsidR="07EDB1A6" w:rsidRDefault="00BD3319" w:rsidP="312509DE">
            <w:r>
              <w:t>Michael</w:t>
            </w:r>
          </w:p>
        </w:tc>
      </w:tr>
      <w:tr w:rsidR="006E3563" w14:paraId="2F4896CF" w14:textId="77777777" w:rsidTr="00BD3319">
        <w:trPr>
          <w:trHeight w:val="406"/>
        </w:trPr>
        <w:tc>
          <w:tcPr>
            <w:tcW w:w="1129" w:type="dxa"/>
          </w:tcPr>
          <w:p w14:paraId="102E7142" w14:textId="77777777" w:rsidR="006E3563" w:rsidRDefault="006E3563"/>
        </w:tc>
        <w:tc>
          <w:tcPr>
            <w:tcW w:w="993" w:type="dxa"/>
          </w:tcPr>
          <w:p w14:paraId="7304471C" w14:textId="02998A28" w:rsidR="006E3563" w:rsidRDefault="75D62DD0">
            <w:r>
              <w:t>1</w:t>
            </w:r>
            <w:r w:rsidR="7651E102">
              <w:t>3</w:t>
            </w:r>
          </w:p>
        </w:tc>
        <w:tc>
          <w:tcPr>
            <w:tcW w:w="4961" w:type="dxa"/>
          </w:tcPr>
          <w:p w14:paraId="60BBBDED" w14:textId="19EFC11A" w:rsidR="006E3563" w:rsidRDefault="676FACEC" w:rsidP="312509DE">
            <w:r>
              <w:t xml:space="preserve">Als </w:t>
            </w:r>
            <w:r w:rsidR="3A6A0409">
              <w:t>pizzabakker</w:t>
            </w:r>
            <w:r w:rsidR="0D06D70F">
              <w:t xml:space="preserve"> </w:t>
            </w:r>
            <w:r w:rsidR="74968EA2">
              <w:t>wil ik</w:t>
            </w:r>
            <w:r w:rsidR="1DA9D993">
              <w:t xml:space="preserve"> </w:t>
            </w:r>
            <w:r w:rsidR="3A6A0409">
              <w:t>de bestelstatus</w:t>
            </w:r>
            <w:r w:rsidR="70DABFB5">
              <w:t xml:space="preserve"> kunnen</w:t>
            </w:r>
            <w:r w:rsidR="00BD3319">
              <w:t xml:space="preserve"> aanpassen zodat de klant kan zien waar zijn bestelling is</w:t>
            </w:r>
          </w:p>
        </w:tc>
        <w:tc>
          <w:tcPr>
            <w:tcW w:w="1984" w:type="dxa"/>
          </w:tcPr>
          <w:p w14:paraId="1D721BD8" w14:textId="72C504D6" w:rsidR="006E3563" w:rsidRDefault="00BD3319" w:rsidP="312509DE">
            <w:r>
              <w:t>Michael</w:t>
            </w:r>
          </w:p>
        </w:tc>
      </w:tr>
    </w:tbl>
    <w:p w14:paraId="76C87DCC" w14:textId="481F3D7B" w:rsidR="312509DE" w:rsidRDefault="312509DE"/>
    <w:p w14:paraId="667E8EC5" w14:textId="78C30B08" w:rsidR="00C254E7" w:rsidRDefault="00C254E7">
      <w:r>
        <w:br w:type="page"/>
      </w:r>
    </w:p>
    <w:p w14:paraId="2038000C" w14:textId="77777777" w:rsidR="00A257DF" w:rsidRDefault="00F205B8" w:rsidP="002F11DC">
      <w:pPr>
        <w:pStyle w:val="Kop1"/>
      </w:pPr>
      <w:bookmarkStart w:id="3" w:name="_Toc1270797912"/>
      <w:proofErr w:type="spellStart"/>
      <w:r>
        <w:lastRenderedPageBreak/>
        <w:t>Wireframe</w:t>
      </w:r>
      <w:bookmarkEnd w:id="3"/>
      <w:proofErr w:type="spellEnd"/>
    </w:p>
    <w:p w14:paraId="4CF6888B" w14:textId="77777777" w:rsidR="00A85652" w:rsidRDefault="00062187">
      <w:r>
        <w:t xml:space="preserve">In dit </w:t>
      </w:r>
      <w:r w:rsidR="00305F1E">
        <w:t>hoofdstuk</w:t>
      </w:r>
      <w:r>
        <w:t xml:space="preserve"> behandelen wij de </w:t>
      </w:r>
      <w:proofErr w:type="spellStart"/>
      <w:r>
        <w:t>wireframes</w:t>
      </w:r>
      <w:proofErr w:type="spellEnd"/>
      <w:r>
        <w:t xml:space="preserve">. De </w:t>
      </w:r>
      <w:proofErr w:type="spellStart"/>
      <w:r>
        <w:t>wireframes</w:t>
      </w:r>
      <w:proofErr w:type="spellEnd"/>
      <w:r>
        <w:t xml:space="preserve"> </w:t>
      </w:r>
      <w:r w:rsidR="00A60D6B">
        <w:t>geven een grove schet</w:t>
      </w:r>
      <w:r w:rsidR="001548B9">
        <w:t xml:space="preserve">s weer van hoe de applicatie eruit komt te zien. Hierin worden </w:t>
      </w:r>
      <w:r w:rsidR="00F63162">
        <w:t xml:space="preserve">de </w:t>
      </w:r>
      <w:proofErr w:type="gramStart"/>
      <w:r w:rsidR="00F63162">
        <w:t>kern element</w:t>
      </w:r>
      <w:r w:rsidR="00AB6617">
        <w:t>en</w:t>
      </w:r>
      <w:proofErr w:type="gramEnd"/>
      <w:r w:rsidR="00F63162">
        <w:t xml:space="preserve"> geplaatst </w:t>
      </w:r>
      <w:r w:rsidR="00AB6617">
        <w:t>zodat de features van de applicatie weergegeven worden.</w:t>
      </w:r>
      <w:r w:rsidR="008A72D6">
        <w:t xml:space="preserve"> Ook koppelen we de User-</w:t>
      </w:r>
      <w:proofErr w:type="spellStart"/>
      <w:r w:rsidR="008A72D6">
        <w:t>stories</w:t>
      </w:r>
      <w:proofErr w:type="spellEnd"/>
      <w:r w:rsidR="008A72D6">
        <w:t xml:space="preserve"> in dit hoofdstuk aan de </w:t>
      </w:r>
      <w:proofErr w:type="spellStart"/>
      <w:r w:rsidR="008A72D6">
        <w:t>wireframes</w:t>
      </w:r>
      <w:proofErr w:type="spellEnd"/>
      <w:r w:rsidR="008A72D6">
        <w:t xml:space="preserve"> en </w:t>
      </w:r>
      <w:r w:rsidR="00A85652">
        <w:t>dit zal ook de user-</w:t>
      </w:r>
      <w:proofErr w:type="spellStart"/>
      <w:r w:rsidR="00A85652">
        <w:t>stories</w:t>
      </w:r>
      <w:proofErr w:type="spellEnd"/>
      <w:r w:rsidR="00A85652">
        <w:t xml:space="preserve"> verduidelijken.</w:t>
      </w:r>
    </w:p>
    <w:p w14:paraId="67195470" w14:textId="0D5468E3" w:rsidR="31613BFC" w:rsidRDefault="31613BFC" w:rsidP="312509DE">
      <w:pPr>
        <w:pStyle w:val="Kop2"/>
      </w:pPr>
      <w:bookmarkStart w:id="4" w:name="_Toc866801393"/>
      <w:r>
        <w:t>Home</w:t>
      </w:r>
      <w:r w:rsidR="046AB3EF">
        <w:t>pagina</w:t>
      </w:r>
      <w:bookmarkEnd w:id="4"/>
    </w:p>
    <w:p w14:paraId="1AD947F3" w14:textId="1744B223" w:rsidR="006D198D" w:rsidRPr="006D198D" w:rsidRDefault="006D198D" w:rsidP="006D198D">
      <w:r>
        <w:t>De start van de applicatie</w:t>
      </w:r>
      <w:r w:rsidR="00FF762C">
        <w:t xml:space="preserve">. </w:t>
      </w:r>
    </w:p>
    <w:p w14:paraId="062F5AFD" w14:textId="07AE4C04" w:rsidR="0030707D" w:rsidRDefault="00817471" w:rsidP="312509DE">
      <w:r>
        <w:rPr>
          <w:noProof/>
        </w:rPr>
        <w:drawing>
          <wp:inline distT="0" distB="0" distL="0" distR="0" wp14:anchorId="44A6E22F" wp14:editId="2A0EC63E">
            <wp:extent cx="5731510" cy="3717001"/>
            <wp:effectExtent l="0" t="0" r="0" b="4445"/>
            <wp:docPr id="9" name="Afbeelding 9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66" cy="37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F719" w14:textId="08D7F08A" w:rsidR="006D198D" w:rsidRDefault="00FF762C" w:rsidP="00FF762C">
      <w:pPr>
        <w:pStyle w:val="Kop3"/>
      </w:pPr>
      <w:bookmarkStart w:id="5" w:name="_Toc1655148192"/>
      <w:r>
        <w:t>Koppeling met de user-story</w:t>
      </w:r>
      <w:bookmarkEnd w:id="5"/>
    </w:p>
    <w:p w14:paraId="5F33A131" w14:textId="09730A83" w:rsidR="0093344D" w:rsidRPr="0093344D" w:rsidRDefault="00B76220" w:rsidP="0093344D">
      <w:r>
        <w:t>De user-story die gekoppeld is aan het startscherm</w:t>
      </w:r>
      <w:r w:rsidR="00F15F84">
        <w:t xml:space="preserve"> is:</w:t>
      </w:r>
    </w:p>
    <w:p w14:paraId="5C7D754A" w14:textId="0BDF6DBD" w:rsidR="001A7DFA" w:rsidRPr="00FF762C" w:rsidRDefault="0CB9D5AB" w:rsidP="00F15F84">
      <w:r>
        <w:t xml:space="preserve"> </w:t>
      </w:r>
      <w:r w:rsidR="487F81E5">
        <w:t xml:space="preserve">In de homepagina zie je </w:t>
      </w:r>
      <w:r w:rsidR="00817471">
        <w:t xml:space="preserve">de </w:t>
      </w:r>
      <w:proofErr w:type="spellStart"/>
      <w:r w:rsidR="487F81E5">
        <w:t>categorieen</w:t>
      </w:r>
      <w:proofErr w:type="spellEnd"/>
      <w:r w:rsidR="00817471">
        <w:t xml:space="preserve">: </w:t>
      </w:r>
      <w:r w:rsidR="487F81E5">
        <w:t>vegetarische pizza, vlees pizza en vis pizza.</w:t>
      </w:r>
    </w:p>
    <w:p w14:paraId="1D3344B3" w14:textId="4975866B" w:rsidR="001A7DFA" w:rsidRDefault="33A5883F" w:rsidP="001A7DFA">
      <w:pPr>
        <w:pStyle w:val="Kop2"/>
      </w:pPr>
      <w:bookmarkStart w:id="6" w:name="_Toc1930988559"/>
      <w:r>
        <w:lastRenderedPageBreak/>
        <w:t>Contactpagina</w:t>
      </w:r>
      <w:bookmarkEnd w:id="6"/>
    </w:p>
    <w:p w14:paraId="59023677" w14:textId="2902C3BC" w:rsidR="001A7DFA" w:rsidRDefault="4E5DAEEE" w:rsidP="001A7DFA">
      <w:r>
        <w:t>Beschrijving van</w:t>
      </w:r>
      <w:r w:rsidR="001A7DFA">
        <w:t xml:space="preserve"> de pagina</w:t>
      </w:r>
      <w:r w:rsidR="00817471">
        <w:rPr>
          <w:noProof/>
        </w:rPr>
        <w:drawing>
          <wp:inline distT="0" distB="0" distL="0" distR="0" wp14:anchorId="6A1BC5E8" wp14:editId="349C5C6A">
            <wp:extent cx="5731510" cy="3823854"/>
            <wp:effectExtent l="0" t="0" r="0" b="0"/>
            <wp:docPr id="8" name="Afbeelding 8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12" cy="38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8F0" w14:textId="49BC72A7" w:rsidR="001A7DFA" w:rsidRDefault="001A7DFA" w:rsidP="312509DE"/>
    <w:p w14:paraId="44F05769" w14:textId="77777777" w:rsidR="001A7DFA" w:rsidRDefault="001A7DFA" w:rsidP="001A7DFA">
      <w:pPr>
        <w:pStyle w:val="Kop3"/>
      </w:pPr>
      <w:bookmarkStart w:id="7" w:name="_Toc129798438"/>
      <w:r>
        <w:t>Koppeling met de user-story</w:t>
      </w:r>
      <w:bookmarkEnd w:id="7"/>
    </w:p>
    <w:p w14:paraId="53562B5D" w14:textId="77777777" w:rsidR="001A7DFA" w:rsidRPr="0093344D" w:rsidRDefault="001A7DFA" w:rsidP="001A7DFA">
      <w:r>
        <w:t>De user-story die gekoppeld is aan het startscherm is:</w:t>
      </w:r>
    </w:p>
    <w:p w14:paraId="0733625D" w14:textId="79806C5D" w:rsidR="2A2CFB53" w:rsidRDefault="2A2CFB53" w:rsidP="312509DE">
      <w:r>
        <w:t xml:space="preserve">9: Als klant wil ik een contactpagina zien </w:t>
      </w:r>
      <w:proofErr w:type="spellStart"/>
      <w:r>
        <w:t>odat</w:t>
      </w:r>
      <w:proofErr w:type="spellEnd"/>
      <w:r>
        <w:t xml:space="preserve"> ik contact kan opnemen  </w:t>
      </w:r>
    </w:p>
    <w:p w14:paraId="45DAD483" w14:textId="473E71FF" w:rsidR="2092D186" w:rsidRDefault="00817471" w:rsidP="312509DE">
      <w:pPr>
        <w:pStyle w:val="Kop2"/>
      </w:pPr>
      <w:r>
        <w:t>Formulier</w:t>
      </w:r>
    </w:p>
    <w:p w14:paraId="48E97216" w14:textId="7DD5A562" w:rsidR="2092D186" w:rsidRDefault="2092D186">
      <w:proofErr w:type="gramStart"/>
      <w:r>
        <w:t xml:space="preserve">Beschrijving  </w:t>
      </w:r>
      <w:r w:rsidR="00817471">
        <w:t>Formulier</w:t>
      </w:r>
      <w:proofErr w:type="gramEnd"/>
      <w:r w:rsidR="00817471">
        <w:t xml:space="preserve"> </w:t>
      </w:r>
      <w:r>
        <w:t>van de pagina</w:t>
      </w:r>
    </w:p>
    <w:p w14:paraId="66A57451" w14:textId="7CC66B59" w:rsidR="4CA72781" w:rsidRDefault="00817471" w:rsidP="312509DE">
      <w:r>
        <w:rPr>
          <w:noProof/>
        </w:rPr>
        <w:lastRenderedPageBreak/>
        <w:drawing>
          <wp:inline distT="0" distB="0" distL="0" distR="0" wp14:anchorId="63111E28" wp14:editId="6B108112">
            <wp:extent cx="5731510" cy="3323475"/>
            <wp:effectExtent l="0" t="0" r="0" b="444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25" cy="3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4F4" w14:textId="77777777" w:rsidR="2092D186" w:rsidRDefault="2092D186" w:rsidP="312509DE">
      <w:pPr>
        <w:pStyle w:val="Kop3"/>
      </w:pPr>
      <w:bookmarkStart w:id="8" w:name="_Toc297526723"/>
      <w:r>
        <w:t>Koppeling met de user-story</w:t>
      </w:r>
      <w:bookmarkEnd w:id="8"/>
    </w:p>
    <w:p w14:paraId="1A385492" w14:textId="77777777" w:rsidR="2092D186" w:rsidRDefault="2092D186">
      <w:r>
        <w:t>De user-story die gekoppeld is aan het startscherm is:</w:t>
      </w:r>
    </w:p>
    <w:p w14:paraId="186CAC39" w14:textId="3D9520E6" w:rsidR="62EF7C42" w:rsidRDefault="62EF7C42" w:rsidP="312509DE">
      <w:r>
        <w:t xml:space="preserve">10: </w:t>
      </w:r>
      <w:r w:rsidR="00817471">
        <w:t>Als klant wil ik dat ik kan bestellen via een bestelformulier</w:t>
      </w:r>
    </w:p>
    <w:p w14:paraId="02961E2A" w14:textId="4FF8F747" w:rsidR="00F15F84" w:rsidRDefault="00F15F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C4DA1FE" w14:textId="77777777" w:rsidR="00BE4B02" w:rsidRDefault="00BE4B0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D98C001" w14:textId="77777777" w:rsidR="00A257DF" w:rsidRDefault="00F205B8" w:rsidP="00222411">
      <w:pPr>
        <w:pStyle w:val="Kop1"/>
      </w:pPr>
      <w:bookmarkStart w:id="9" w:name="_Toc992367498"/>
      <w:r>
        <w:lastRenderedPageBreak/>
        <w:t>Sitemap</w:t>
      </w:r>
      <w:bookmarkEnd w:id="9"/>
    </w:p>
    <w:p w14:paraId="01B7E074" w14:textId="28E76A44" w:rsidR="2693912A" w:rsidRDefault="2693912A" w:rsidP="312509DE">
      <w:r>
        <w:rPr>
          <w:noProof/>
        </w:rPr>
        <w:drawing>
          <wp:inline distT="0" distB="0" distL="0" distR="0" wp14:anchorId="6C0650DF" wp14:editId="7E81C80C">
            <wp:extent cx="5845780" cy="5694219"/>
            <wp:effectExtent l="0" t="0" r="0" b="0"/>
            <wp:docPr id="275935881" name="Afbeelding 27593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829" cy="57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C36D" w14:textId="77777777" w:rsidR="00A257DF" w:rsidRDefault="00A257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F7F700" w14:textId="77777777" w:rsidR="00A257DF" w:rsidRDefault="00F205B8" w:rsidP="00222411">
      <w:pPr>
        <w:pStyle w:val="Kop1"/>
      </w:pPr>
      <w:bookmarkStart w:id="10" w:name="_Toc1319090692"/>
      <w:proofErr w:type="spellStart"/>
      <w:r>
        <w:lastRenderedPageBreak/>
        <w:t>Mockup</w:t>
      </w:r>
      <w:bookmarkEnd w:id="10"/>
      <w:proofErr w:type="spellEnd"/>
    </w:p>
    <w:p w14:paraId="26CBA301" w14:textId="77777777" w:rsidR="00A257DF" w:rsidRDefault="00A257DF" w:rsidP="00A257DF"/>
    <w:p w14:paraId="6D391555" w14:textId="3986C7B1" w:rsidR="00A257DF" w:rsidRDefault="1E77F90F" w:rsidP="00A257DF">
      <w:r>
        <w:t>Home</w:t>
      </w:r>
    </w:p>
    <w:p w14:paraId="28A8CC14" w14:textId="1C34F8C6" w:rsidR="1E77F90F" w:rsidRDefault="00817471" w:rsidP="312509DE">
      <w:r>
        <w:rPr>
          <w:noProof/>
        </w:rPr>
        <w:drawing>
          <wp:inline distT="0" distB="0" distL="0" distR="0" wp14:anchorId="11F744CF" wp14:editId="66D97A4F">
            <wp:extent cx="5731510" cy="3582035"/>
            <wp:effectExtent l="0" t="0" r="0" b="0"/>
            <wp:docPr id="1" name="Afbeelding 1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Website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1DF3" w14:textId="02A794D1" w:rsidR="1E77F90F" w:rsidRDefault="1E77F90F" w:rsidP="312509DE"/>
    <w:p w14:paraId="50056D0B" w14:textId="25DC92CF" w:rsidR="1E77F90F" w:rsidRDefault="00817471" w:rsidP="312509DE">
      <w:r>
        <w:t>Contact</w:t>
      </w:r>
    </w:p>
    <w:p w14:paraId="163526F6" w14:textId="7204BC49" w:rsidR="1E77F90F" w:rsidRDefault="00817471" w:rsidP="312509DE">
      <w:pPr>
        <w:rPr>
          <w:noProof/>
        </w:rPr>
      </w:pPr>
      <w:r>
        <w:rPr>
          <w:noProof/>
        </w:rPr>
        <w:drawing>
          <wp:inline distT="0" distB="0" distL="0" distR="0" wp14:anchorId="617D1735" wp14:editId="12F18C27">
            <wp:extent cx="4405745" cy="2753469"/>
            <wp:effectExtent l="0" t="0" r="1270" b="254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707" cy="27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D055" w14:textId="2E2F54A1" w:rsidR="00817471" w:rsidRDefault="00817471" w:rsidP="312509DE">
      <w:pPr>
        <w:rPr>
          <w:noProof/>
        </w:rPr>
      </w:pPr>
    </w:p>
    <w:p w14:paraId="68CE7110" w14:textId="18D93249" w:rsidR="00817471" w:rsidRDefault="00817471" w:rsidP="312509DE">
      <w:r>
        <w:rPr>
          <w:noProof/>
        </w:rPr>
        <w:lastRenderedPageBreak/>
        <w:t>Form:</w:t>
      </w:r>
      <w:r>
        <w:rPr>
          <w:noProof/>
        </w:rPr>
        <w:drawing>
          <wp:inline distT="0" distB="0" distL="0" distR="0" wp14:anchorId="5F6AD304" wp14:editId="62E0729A">
            <wp:extent cx="5731510" cy="4197985"/>
            <wp:effectExtent l="0" t="0" r="0" b="571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EB5" w14:textId="7A8193CA" w:rsidR="1E77F90F" w:rsidRDefault="1E77F90F" w:rsidP="312509DE"/>
    <w:p w14:paraId="41F45205" w14:textId="77777777" w:rsidR="00056AB7" w:rsidRPr="00056AB7" w:rsidRDefault="00056AB7" w:rsidP="00056AB7"/>
    <w:sectPr w:rsidR="00056AB7" w:rsidRPr="00056AB7" w:rsidSect="00A257DF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D4678" w14:textId="77777777" w:rsidR="00CC5118" w:rsidRDefault="00CC5118" w:rsidP="00A257DF">
      <w:pPr>
        <w:spacing w:after="0" w:line="240" w:lineRule="auto"/>
      </w:pPr>
      <w:r>
        <w:separator/>
      </w:r>
    </w:p>
  </w:endnote>
  <w:endnote w:type="continuationSeparator" w:id="0">
    <w:p w14:paraId="55371BFE" w14:textId="77777777" w:rsidR="00CC5118" w:rsidRDefault="00CC5118" w:rsidP="00A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446A" w14:textId="77777777" w:rsidR="00222411" w:rsidRDefault="003A0579" w:rsidP="00222411">
    <w:pPr>
      <w:pStyle w:val="Voettekst"/>
    </w:pPr>
    <w:r>
      <w:t>Klant: [KLANTNAAM]</w:t>
    </w:r>
    <w:r w:rsidR="00222411">
      <w:tab/>
    </w:r>
    <w:r w:rsidR="00F70932">
      <w:t>ROC Mondriaan</w:t>
    </w:r>
    <w:r w:rsidR="00222411">
      <w:tab/>
    </w:r>
    <w:sdt>
      <w:sdtPr>
        <w:id w:val="-87107217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222411">
              <w:t xml:space="preserve">Page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PAGE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  <w:r w:rsidR="00222411">
              <w:t xml:space="preserve"> of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NUMPAGES 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50568D0B" w14:textId="77777777" w:rsidR="007A68DD" w:rsidRDefault="007A68DD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58649" w14:textId="77777777" w:rsidR="00CC5118" w:rsidRDefault="00CC5118" w:rsidP="00A257DF">
      <w:pPr>
        <w:spacing w:after="0" w:line="240" w:lineRule="auto"/>
      </w:pPr>
      <w:r>
        <w:separator/>
      </w:r>
    </w:p>
  </w:footnote>
  <w:footnote w:type="continuationSeparator" w:id="0">
    <w:p w14:paraId="6EBA7CA9" w14:textId="77777777" w:rsidR="00CC5118" w:rsidRDefault="00CC5118" w:rsidP="00A25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960D6" w14:textId="69F280D1" w:rsidR="007A68DD" w:rsidRPr="003A0579" w:rsidRDefault="003A0579" w:rsidP="003A0579">
    <w:pPr>
      <w:pStyle w:val="Koptekst"/>
    </w:pPr>
    <w:r>
      <w:t>Functioneel Ontwerp</w:t>
    </w:r>
    <w:r>
      <w:tab/>
      <w:t>Team</w:t>
    </w:r>
    <w:r>
      <w:tab/>
      <w:t>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6718"/>
    <w:multiLevelType w:val="multilevel"/>
    <w:tmpl w:val="78D896E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Kopvaninhoudsopgave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13891"/>
    <w:multiLevelType w:val="hybridMultilevel"/>
    <w:tmpl w:val="0A9425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13"/>
    <w:rsid w:val="0002660E"/>
    <w:rsid w:val="000502ED"/>
    <w:rsid w:val="00053025"/>
    <w:rsid w:val="00056AB7"/>
    <w:rsid w:val="00062187"/>
    <w:rsid w:val="00062F92"/>
    <w:rsid w:val="000A3194"/>
    <w:rsid w:val="000A6C16"/>
    <w:rsid w:val="000B4D5C"/>
    <w:rsid w:val="000C1A0B"/>
    <w:rsid w:val="00116F81"/>
    <w:rsid w:val="00126F70"/>
    <w:rsid w:val="001331A8"/>
    <w:rsid w:val="0014223B"/>
    <w:rsid w:val="00153DA3"/>
    <w:rsid w:val="001548B9"/>
    <w:rsid w:val="001A7DFA"/>
    <w:rsid w:val="001D4C53"/>
    <w:rsid w:val="001F0FF4"/>
    <w:rsid w:val="001F1B54"/>
    <w:rsid w:val="002204D0"/>
    <w:rsid w:val="00222411"/>
    <w:rsid w:val="00267FD4"/>
    <w:rsid w:val="002E4869"/>
    <w:rsid w:val="002F11DC"/>
    <w:rsid w:val="00305F1E"/>
    <w:rsid w:val="0030707D"/>
    <w:rsid w:val="00313209"/>
    <w:rsid w:val="003703C3"/>
    <w:rsid w:val="003A0579"/>
    <w:rsid w:val="003A3C15"/>
    <w:rsid w:val="003E5EF5"/>
    <w:rsid w:val="003E64E8"/>
    <w:rsid w:val="0042073B"/>
    <w:rsid w:val="004D414A"/>
    <w:rsid w:val="004F6206"/>
    <w:rsid w:val="00503B63"/>
    <w:rsid w:val="005404CD"/>
    <w:rsid w:val="00546CBA"/>
    <w:rsid w:val="0056778B"/>
    <w:rsid w:val="00590E40"/>
    <w:rsid w:val="00594BF5"/>
    <w:rsid w:val="005A1013"/>
    <w:rsid w:val="005A3E46"/>
    <w:rsid w:val="005B4DC6"/>
    <w:rsid w:val="005B5242"/>
    <w:rsid w:val="005E666B"/>
    <w:rsid w:val="00611579"/>
    <w:rsid w:val="0061768F"/>
    <w:rsid w:val="00654075"/>
    <w:rsid w:val="00661185"/>
    <w:rsid w:val="00681129"/>
    <w:rsid w:val="00682B91"/>
    <w:rsid w:val="006843C1"/>
    <w:rsid w:val="006A3780"/>
    <w:rsid w:val="006B55A1"/>
    <w:rsid w:val="006C0102"/>
    <w:rsid w:val="006C6B29"/>
    <w:rsid w:val="006D198D"/>
    <w:rsid w:val="006E3563"/>
    <w:rsid w:val="006E3FF1"/>
    <w:rsid w:val="006F503C"/>
    <w:rsid w:val="007122D7"/>
    <w:rsid w:val="00785381"/>
    <w:rsid w:val="00787444"/>
    <w:rsid w:val="00793388"/>
    <w:rsid w:val="007A68DD"/>
    <w:rsid w:val="007B5018"/>
    <w:rsid w:val="007F356F"/>
    <w:rsid w:val="00802D6C"/>
    <w:rsid w:val="00817471"/>
    <w:rsid w:val="008A72D6"/>
    <w:rsid w:val="008F2D17"/>
    <w:rsid w:val="008F4085"/>
    <w:rsid w:val="009025A6"/>
    <w:rsid w:val="0093344D"/>
    <w:rsid w:val="009427AF"/>
    <w:rsid w:val="009568A8"/>
    <w:rsid w:val="009A329B"/>
    <w:rsid w:val="00A257DF"/>
    <w:rsid w:val="00A60D6B"/>
    <w:rsid w:val="00A75CE6"/>
    <w:rsid w:val="00A85652"/>
    <w:rsid w:val="00A95C17"/>
    <w:rsid w:val="00AB4613"/>
    <w:rsid w:val="00AB6617"/>
    <w:rsid w:val="00AD41A2"/>
    <w:rsid w:val="00AD78C6"/>
    <w:rsid w:val="00AF08B5"/>
    <w:rsid w:val="00B47353"/>
    <w:rsid w:val="00B57409"/>
    <w:rsid w:val="00B61459"/>
    <w:rsid w:val="00B76220"/>
    <w:rsid w:val="00B90EC1"/>
    <w:rsid w:val="00BD3319"/>
    <w:rsid w:val="00BE4B02"/>
    <w:rsid w:val="00C2320C"/>
    <w:rsid w:val="00C254E7"/>
    <w:rsid w:val="00C35622"/>
    <w:rsid w:val="00C40C90"/>
    <w:rsid w:val="00C4463B"/>
    <w:rsid w:val="00C47594"/>
    <w:rsid w:val="00C7271C"/>
    <w:rsid w:val="00C83E6F"/>
    <w:rsid w:val="00C91E3D"/>
    <w:rsid w:val="00CC5118"/>
    <w:rsid w:val="00CE6D12"/>
    <w:rsid w:val="00D312DE"/>
    <w:rsid w:val="00D87472"/>
    <w:rsid w:val="00D926C6"/>
    <w:rsid w:val="00DB59AC"/>
    <w:rsid w:val="00DC6DFC"/>
    <w:rsid w:val="00DC7E50"/>
    <w:rsid w:val="00E5381E"/>
    <w:rsid w:val="00EB2C67"/>
    <w:rsid w:val="00EC6DAC"/>
    <w:rsid w:val="00F15F84"/>
    <w:rsid w:val="00F205B8"/>
    <w:rsid w:val="00F54C8A"/>
    <w:rsid w:val="00F63162"/>
    <w:rsid w:val="00F70932"/>
    <w:rsid w:val="00FF49AB"/>
    <w:rsid w:val="00FF762C"/>
    <w:rsid w:val="0271B362"/>
    <w:rsid w:val="035DC931"/>
    <w:rsid w:val="039D09AA"/>
    <w:rsid w:val="03DB4885"/>
    <w:rsid w:val="046AB3EF"/>
    <w:rsid w:val="049F959C"/>
    <w:rsid w:val="052A1DEF"/>
    <w:rsid w:val="0684F7D4"/>
    <w:rsid w:val="07EDB1A6"/>
    <w:rsid w:val="07F0CCD6"/>
    <w:rsid w:val="09112B10"/>
    <w:rsid w:val="097F6DEC"/>
    <w:rsid w:val="09C80E8D"/>
    <w:rsid w:val="0B1E1DCF"/>
    <w:rsid w:val="0CB9D5AB"/>
    <w:rsid w:val="0D06D70F"/>
    <w:rsid w:val="0D65C800"/>
    <w:rsid w:val="0F2C9547"/>
    <w:rsid w:val="0FE41D40"/>
    <w:rsid w:val="10FA934A"/>
    <w:rsid w:val="1432340C"/>
    <w:rsid w:val="1588A8D7"/>
    <w:rsid w:val="17BCAA87"/>
    <w:rsid w:val="1802FAAD"/>
    <w:rsid w:val="19367811"/>
    <w:rsid w:val="198AFF86"/>
    <w:rsid w:val="19A2361F"/>
    <w:rsid w:val="19EE3C36"/>
    <w:rsid w:val="1A7EC279"/>
    <w:rsid w:val="1AE27070"/>
    <w:rsid w:val="1C7E40D1"/>
    <w:rsid w:val="1D70D4DC"/>
    <w:rsid w:val="1DA9D993"/>
    <w:rsid w:val="1E77F90F"/>
    <w:rsid w:val="1E968170"/>
    <w:rsid w:val="1FA32B79"/>
    <w:rsid w:val="1FB5E193"/>
    <w:rsid w:val="2092D186"/>
    <w:rsid w:val="209A364A"/>
    <w:rsid w:val="2151B1F4"/>
    <w:rsid w:val="256BF6A9"/>
    <w:rsid w:val="2581C5BD"/>
    <w:rsid w:val="25ECDFDE"/>
    <w:rsid w:val="2693912A"/>
    <w:rsid w:val="2A2CFB53"/>
    <w:rsid w:val="2AE056B1"/>
    <w:rsid w:val="2D5B2A0C"/>
    <w:rsid w:val="2D875E40"/>
    <w:rsid w:val="312509DE"/>
    <w:rsid w:val="31613BFC"/>
    <w:rsid w:val="322E9B2F"/>
    <w:rsid w:val="326C14D2"/>
    <w:rsid w:val="32FD45E0"/>
    <w:rsid w:val="330B93A5"/>
    <w:rsid w:val="33A5883F"/>
    <w:rsid w:val="34CD7C98"/>
    <w:rsid w:val="361B29E5"/>
    <w:rsid w:val="365422FD"/>
    <w:rsid w:val="376E0C76"/>
    <w:rsid w:val="3909DCD7"/>
    <w:rsid w:val="39172732"/>
    <w:rsid w:val="3A6A0409"/>
    <w:rsid w:val="3B551419"/>
    <w:rsid w:val="3C359F97"/>
    <w:rsid w:val="3D06BA0B"/>
    <w:rsid w:val="3D5B7F78"/>
    <w:rsid w:val="40005395"/>
    <w:rsid w:val="40F9697A"/>
    <w:rsid w:val="40FBC65F"/>
    <w:rsid w:val="443101BC"/>
    <w:rsid w:val="443BF0D3"/>
    <w:rsid w:val="45E665B2"/>
    <w:rsid w:val="487F81E5"/>
    <w:rsid w:val="498E9B13"/>
    <w:rsid w:val="499DFC8F"/>
    <w:rsid w:val="4A506CE2"/>
    <w:rsid w:val="4B2EAEC6"/>
    <w:rsid w:val="4C23BDB3"/>
    <w:rsid w:val="4CA72781"/>
    <w:rsid w:val="4DE4E463"/>
    <w:rsid w:val="4E5DAEEE"/>
    <w:rsid w:val="503B563A"/>
    <w:rsid w:val="51097556"/>
    <w:rsid w:val="51111308"/>
    <w:rsid w:val="53AEEC83"/>
    <w:rsid w:val="5A04E0FF"/>
    <w:rsid w:val="5C251716"/>
    <w:rsid w:val="5CE44D25"/>
    <w:rsid w:val="5D07EADC"/>
    <w:rsid w:val="5D4B61EC"/>
    <w:rsid w:val="5E2B2EAB"/>
    <w:rsid w:val="5EBD9729"/>
    <w:rsid w:val="5F61C6EB"/>
    <w:rsid w:val="5F7E3794"/>
    <w:rsid w:val="602FC30C"/>
    <w:rsid w:val="6087EE0B"/>
    <w:rsid w:val="6094756D"/>
    <w:rsid w:val="60996452"/>
    <w:rsid w:val="60ADE0FC"/>
    <w:rsid w:val="60BFD73B"/>
    <w:rsid w:val="612AD905"/>
    <w:rsid w:val="61B7BE48"/>
    <w:rsid w:val="61F537EB"/>
    <w:rsid w:val="62EF7C42"/>
    <w:rsid w:val="64802A3C"/>
    <w:rsid w:val="64EF5F0A"/>
    <w:rsid w:val="65217FBD"/>
    <w:rsid w:val="6690453E"/>
    <w:rsid w:val="676A78A2"/>
    <w:rsid w:val="676FACEC"/>
    <w:rsid w:val="6801219F"/>
    <w:rsid w:val="69049AFA"/>
    <w:rsid w:val="69435A3A"/>
    <w:rsid w:val="69960FAD"/>
    <w:rsid w:val="6A19D4F8"/>
    <w:rsid w:val="6BCAA0B2"/>
    <w:rsid w:val="6BF5A7BC"/>
    <w:rsid w:val="6D4D48B6"/>
    <w:rsid w:val="6D5A9311"/>
    <w:rsid w:val="709233D3"/>
    <w:rsid w:val="70DABFB5"/>
    <w:rsid w:val="714F82DE"/>
    <w:rsid w:val="71B8F32D"/>
    <w:rsid w:val="71E29CFC"/>
    <w:rsid w:val="73101ED8"/>
    <w:rsid w:val="732BD1DA"/>
    <w:rsid w:val="73BC8A3A"/>
    <w:rsid w:val="73C9D495"/>
    <w:rsid w:val="74968EA2"/>
    <w:rsid w:val="75585A9B"/>
    <w:rsid w:val="75D62DD0"/>
    <w:rsid w:val="7651E102"/>
    <w:rsid w:val="78A968F5"/>
    <w:rsid w:val="799A9365"/>
    <w:rsid w:val="7AE80B08"/>
    <w:rsid w:val="7C174BC1"/>
    <w:rsid w:val="7C228675"/>
    <w:rsid w:val="7C4F5EEE"/>
    <w:rsid w:val="7DD48A0B"/>
    <w:rsid w:val="7EA5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C433D6"/>
  <w15:chartTrackingRefBased/>
  <w15:docId w15:val="{40E6D5E0-CDF4-42E2-8070-F20E1242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257DF"/>
    <w:rPr>
      <w:rFonts w:eastAsiaTheme="minorEastAsia"/>
      <w:lang w:val="en-US"/>
    </w:rPr>
  </w:style>
  <w:style w:type="paragraph" w:styleId="Koptekst">
    <w:name w:val="header"/>
    <w:basedOn w:val="Standaard"/>
    <w:link w:val="Kop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257DF"/>
  </w:style>
  <w:style w:type="paragraph" w:styleId="Voettekst">
    <w:name w:val="footer"/>
    <w:basedOn w:val="Standaard"/>
    <w:link w:val="Voet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57DF"/>
  </w:style>
  <w:style w:type="character" w:customStyle="1" w:styleId="Kop1Char">
    <w:name w:val="Kop 1 Char"/>
    <w:basedOn w:val="Standaardalinea-lettertype"/>
    <w:link w:val="Kop1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F54C8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54C8A"/>
    <w:rPr>
      <w:color w:val="0563C1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F54C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54C8A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222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222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22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22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22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22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raster">
    <w:name w:val="Table Grid"/>
    <w:basedOn w:val="Standaardtabel"/>
    <w:uiPriority w:val="39"/>
    <w:rsid w:val="00C25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3">
    <w:name w:val="toc 3"/>
    <w:basedOn w:val="Standaard"/>
    <w:next w:val="Standaard"/>
    <w:autoRedefine/>
    <w:uiPriority w:val="39"/>
    <w:unhideWhenUsed/>
    <w:rsid w:val="00682B9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Functioneel%20Ontwer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3c82a79-5c83-4c58-9974-38044a4d4d58" xsi:nil="true"/>
    <lcf76f155ced4ddcb4097134ff3c332f xmlns="ca32855c-b929-475a-88ab-9e831e67d5a2">
      <Terms xmlns="http://schemas.microsoft.com/office/infopath/2007/PartnerControls"/>
    </lcf76f155ced4ddcb4097134ff3c332f>
    <ReferenceId xmlns="ca32855c-b929-475a-88ab-9e831e67d5a2" xsi:nil="true"/>
    <MediaLengthInSeconds xmlns="ca32855c-b929-475a-88ab-9e831e67d5a2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0060487055474897088BAD46C8DE65" ma:contentTypeVersion="14" ma:contentTypeDescription="Create a new document." ma:contentTypeScope="" ma:versionID="9dcdcdbad99be9ba7ace6c3bf79fe07d">
  <xsd:schema xmlns:xsd="http://www.w3.org/2001/XMLSchema" xmlns:xs="http://www.w3.org/2001/XMLSchema" xmlns:p="http://schemas.microsoft.com/office/2006/metadata/properties" xmlns:ns2="ca32855c-b929-475a-88ab-9e831e67d5a2" xmlns:ns3="d3c82a79-5c83-4c58-9974-38044a4d4d58" targetNamespace="http://schemas.microsoft.com/office/2006/metadata/properties" ma:root="true" ma:fieldsID="e5040a81620612bd18961943c1dc67a6" ns2:_="" ns3:_="">
    <xsd:import namespace="ca32855c-b929-475a-88ab-9e831e67d5a2"/>
    <xsd:import namespace="d3c82a79-5c83-4c58-9974-38044a4d4d5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32855c-b929-475a-88ab-9e831e67d5a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27928d4-2fba-4575-b28c-4dd47955e2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82a79-5c83-4c58-9974-38044a4d4d5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45a82a8-c3a0-4b29-b829-aac1bc89d4c8}" ma:internalName="TaxCatchAll" ma:showField="CatchAllData" ma:web="d3c82a79-5c83-4c58-9974-38044a4d4d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6E4ED6-D2F6-4452-838A-669BA84CC0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  <ds:schemaRef ds:uri="d3c82a79-5c83-4c58-9974-38044a4d4d58"/>
    <ds:schemaRef ds:uri="ca32855c-b929-475a-88ab-9e831e67d5a2"/>
  </ds:schemaRefs>
</ds:datastoreItem>
</file>

<file path=customXml/itemProps5.xml><?xml version="1.0" encoding="utf-8"?>
<ds:datastoreItem xmlns:ds="http://schemas.openxmlformats.org/officeDocument/2006/customXml" ds:itemID="{01D79FC6-D7E6-49A5-B950-C678E4AC3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32855c-b929-475a-88ab-9e831e67d5a2"/>
    <ds:schemaRef ds:uri="d3c82a79-5c83-4c58-9974-38044a4d4d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C:\Users\cyrie\Downloads\OneDrive_1_08-07-2020\Functioneel Ontwerp Template.dotx</Template>
  <TotalTime>2</TotalTime>
  <Pages>9</Pages>
  <Words>548</Words>
  <Characters>3015</Characters>
  <Application>Microsoft Office Word</Application>
  <DocSecurity>0</DocSecurity>
  <Lines>25</Lines>
  <Paragraphs>7</Paragraphs>
  <ScaleCrop>false</ScaleCrop>
  <Company>ROC Mondriaan</Company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Behoefteanalyse</dc:title>
  <dc:subject>Project</dc:subject>
  <dc:creator>Mikeili Louki [328577]</dc:creator>
  <cp:keywords/>
  <dc:description/>
  <cp:lastModifiedBy>Mikeili Louki [328577]</cp:lastModifiedBy>
  <cp:revision>4</cp:revision>
  <cp:lastPrinted>2023-03-27T19:47:00Z</cp:lastPrinted>
  <dcterms:created xsi:type="dcterms:W3CDTF">2023-03-27T19:56:00Z</dcterms:created>
  <dcterms:modified xsi:type="dcterms:W3CDTF">2023-03-27T19:57:00Z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0x010100E70060487055474897088BAD46C8DE65</vt:lpwstr>
  </property>
  <property fmtid="{D5CDD505-2E9C-101B-9397-08002B2CF9AE}" pid="3" name="MediaServiceImageTags">
    <vt:lpwstr/>
  </property>
  <property fmtid="{D5CDD505-2E9C-101B-9397-08002B2CF9AE}" pid="4" name="Order">
    <vt:r8>7700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ComplianceAssetId">
    <vt:lpwstr/>
  </property>
  <property fmtid="{D5CDD505-2E9C-101B-9397-08002B2CF9AE}" pid="12" name="TemplateUrl">
    <vt:lpwstr/>
  </property>
</Properties>
</file>